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372" w:rsidRPr="00162B1C" w:rsidRDefault="00A37372" w:rsidP="00162B1C">
      <w:pPr>
        <w:pStyle w:val="af7"/>
        <w:spacing w:line="360" w:lineRule="auto"/>
        <w:jc w:val="center"/>
        <w:rPr>
          <w:b/>
          <w:bCs/>
          <w:caps/>
          <w:sz w:val="28"/>
          <w:szCs w:val="28"/>
        </w:rPr>
      </w:pPr>
      <w:bookmarkStart w:id="0" w:name="_Toc24691155"/>
      <w:bookmarkStart w:id="1" w:name="_Toc38305733"/>
      <w:r w:rsidRPr="00162B1C">
        <w:rPr>
          <w:b/>
          <w:bCs/>
          <w:caps/>
          <w:sz w:val="28"/>
          <w:szCs w:val="28"/>
        </w:rPr>
        <w:t>ЗАО «ТЕХНОЛИНК»</w:t>
      </w:r>
    </w:p>
    <w:p w:rsidR="00A37372" w:rsidRPr="00AB4CE5" w:rsidRDefault="00A37372" w:rsidP="00A84807">
      <w:pPr>
        <w:spacing w:line="360" w:lineRule="auto"/>
        <w:ind w:left="720"/>
      </w:pPr>
    </w:p>
    <w:p w:rsidR="00A37372" w:rsidRPr="00AB4CE5" w:rsidRDefault="00A37372" w:rsidP="00A84807">
      <w:pPr>
        <w:spacing w:line="360" w:lineRule="auto"/>
        <w:ind w:left="720"/>
      </w:pPr>
    </w:p>
    <w:p w:rsidR="00A64578" w:rsidRPr="006B754B" w:rsidRDefault="00A64578" w:rsidP="00A64578">
      <w:pPr>
        <w:pStyle w:val="af7"/>
        <w:spacing w:line="360" w:lineRule="auto"/>
        <w:jc w:val="center"/>
        <w:rPr>
          <w:b/>
          <w:bCs/>
          <w:caps/>
          <w:sz w:val="28"/>
          <w:szCs w:val="28"/>
        </w:rPr>
      </w:pPr>
      <w:r w:rsidRPr="006B754B">
        <w:rPr>
          <w:b/>
          <w:bCs/>
          <w:caps/>
          <w:sz w:val="28"/>
          <w:szCs w:val="28"/>
        </w:rPr>
        <w:t xml:space="preserve">Горно-обогатительный комбинат </w:t>
      </w:r>
    </w:p>
    <w:p w:rsidR="00A64578" w:rsidRPr="006B754B" w:rsidRDefault="00A64578" w:rsidP="00A64578">
      <w:pPr>
        <w:pStyle w:val="af7"/>
        <w:spacing w:line="360" w:lineRule="auto"/>
        <w:jc w:val="center"/>
        <w:rPr>
          <w:b/>
          <w:bCs/>
          <w:caps/>
          <w:sz w:val="28"/>
          <w:szCs w:val="28"/>
        </w:rPr>
      </w:pPr>
      <w:r w:rsidRPr="006B754B">
        <w:rPr>
          <w:b/>
          <w:bCs/>
          <w:caps/>
          <w:sz w:val="28"/>
          <w:szCs w:val="28"/>
        </w:rPr>
        <w:t>месторождения «Белая Гора».</w:t>
      </w:r>
    </w:p>
    <w:p w:rsidR="00A64578" w:rsidRPr="006B1BA4" w:rsidRDefault="00A64578" w:rsidP="00A64578">
      <w:pPr>
        <w:pStyle w:val="af7"/>
        <w:spacing w:line="360" w:lineRule="auto"/>
        <w:jc w:val="center"/>
        <w:rPr>
          <w:b/>
          <w:bCs/>
          <w:caps/>
        </w:rPr>
      </w:pPr>
      <w:r w:rsidRPr="006B754B">
        <w:rPr>
          <w:b/>
          <w:bCs/>
          <w:caps/>
          <w:sz w:val="28"/>
          <w:szCs w:val="28"/>
        </w:rPr>
        <w:t>Первая очередь ЗИФ</w:t>
      </w:r>
    </w:p>
    <w:p w:rsidR="00A37372" w:rsidRPr="00AB4CE5" w:rsidRDefault="00A37372" w:rsidP="00A84807">
      <w:pPr>
        <w:spacing w:line="360" w:lineRule="auto"/>
        <w:ind w:left="720"/>
      </w:pPr>
    </w:p>
    <w:p w:rsidR="00A37372" w:rsidRDefault="00A37372" w:rsidP="00A84807">
      <w:pPr>
        <w:pStyle w:val="af7"/>
        <w:spacing w:line="360" w:lineRule="auto"/>
        <w:jc w:val="center"/>
        <w:rPr>
          <w:b/>
          <w:bCs/>
          <w:caps/>
        </w:rPr>
      </w:pPr>
    </w:p>
    <w:p w:rsidR="00841E65" w:rsidRDefault="00841E65" w:rsidP="00A84807">
      <w:pPr>
        <w:pStyle w:val="af7"/>
        <w:spacing w:line="360" w:lineRule="auto"/>
        <w:jc w:val="center"/>
        <w:rPr>
          <w:b/>
          <w:bCs/>
          <w:caps/>
        </w:rPr>
      </w:pPr>
    </w:p>
    <w:p w:rsidR="00841E65" w:rsidRDefault="00841E65" w:rsidP="00A84807">
      <w:pPr>
        <w:pStyle w:val="af7"/>
        <w:spacing w:line="360" w:lineRule="auto"/>
        <w:jc w:val="center"/>
        <w:rPr>
          <w:b/>
          <w:bCs/>
          <w:caps/>
        </w:rPr>
      </w:pPr>
      <w:bookmarkStart w:id="2" w:name="_GoBack"/>
      <w:bookmarkEnd w:id="2"/>
    </w:p>
    <w:p w:rsidR="00A37372" w:rsidRDefault="00A37372" w:rsidP="00A84807">
      <w:pPr>
        <w:pStyle w:val="af7"/>
        <w:spacing w:line="360" w:lineRule="auto"/>
        <w:jc w:val="center"/>
        <w:rPr>
          <w:b/>
          <w:bCs/>
          <w:caps/>
        </w:rPr>
      </w:pPr>
    </w:p>
    <w:p w:rsidR="00A37372" w:rsidRDefault="00A37372" w:rsidP="00A84807">
      <w:pPr>
        <w:pStyle w:val="af7"/>
        <w:spacing w:line="360" w:lineRule="auto"/>
        <w:jc w:val="center"/>
        <w:rPr>
          <w:b/>
          <w:bCs/>
          <w:caps/>
        </w:rPr>
      </w:pPr>
    </w:p>
    <w:p w:rsidR="00A37372" w:rsidRPr="00AB4CE5" w:rsidRDefault="00A37372" w:rsidP="00A84807">
      <w:pPr>
        <w:pStyle w:val="af7"/>
        <w:spacing w:line="360" w:lineRule="auto"/>
        <w:jc w:val="center"/>
        <w:rPr>
          <w:b/>
          <w:bCs/>
          <w:caps/>
        </w:rPr>
      </w:pPr>
    </w:p>
    <w:p w:rsidR="00A37372" w:rsidRDefault="00A37372" w:rsidP="00162B1C">
      <w:pPr>
        <w:spacing w:before="0"/>
        <w:ind w:left="1134" w:right="113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Автоматизированн</w:t>
      </w:r>
      <w:r w:rsidR="00841E65">
        <w:rPr>
          <w:iCs/>
          <w:sz w:val="28"/>
          <w:szCs w:val="28"/>
        </w:rPr>
        <w:t>ая</w:t>
      </w:r>
      <w:r>
        <w:rPr>
          <w:iCs/>
          <w:sz w:val="28"/>
          <w:szCs w:val="28"/>
        </w:rPr>
        <w:t xml:space="preserve"> систем</w:t>
      </w:r>
      <w:r w:rsidR="00841E65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управления </w:t>
      </w:r>
      <w:r w:rsidR="00C00963">
        <w:rPr>
          <w:iCs/>
          <w:sz w:val="28"/>
          <w:szCs w:val="28"/>
        </w:rPr>
        <w:br/>
      </w:r>
      <w:r>
        <w:rPr>
          <w:iCs/>
          <w:sz w:val="28"/>
          <w:szCs w:val="28"/>
        </w:rPr>
        <w:t>технологически</w:t>
      </w:r>
      <w:r w:rsidR="00841E65">
        <w:rPr>
          <w:iCs/>
          <w:sz w:val="28"/>
          <w:szCs w:val="28"/>
        </w:rPr>
        <w:t>м процессом</w:t>
      </w:r>
      <w:r>
        <w:rPr>
          <w:iCs/>
          <w:sz w:val="28"/>
          <w:szCs w:val="28"/>
        </w:rPr>
        <w:t xml:space="preserve"> ЗИФ</w:t>
      </w:r>
      <w:r w:rsidR="00841E65">
        <w:rPr>
          <w:iCs/>
          <w:sz w:val="28"/>
          <w:szCs w:val="28"/>
        </w:rPr>
        <w:t xml:space="preserve"> «Белая гора»</w:t>
      </w:r>
      <w:r>
        <w:rPr>
          <w:iCs/>
          <w:sz w:val="28"/>
          <w:szCs w:val="28"/>
        </w:rPr>
        <w:t>.</w:t>
      </w:r>
    </w:p>
    <w:p w:rsidR="00A37372" w:rsidRDefault="00A37372" w:rsidP="00A84807">
      <w:pPr>
        <w:spacing w:line="360" w:lineRule="auto"/>
        <w:jc w:val="center"/>
        <w:rPr>
          <w:b/>
          <w:iCs/>
          <w:sz w:val="28"/>
          <w:szCs w:val="28"/>
        </w:rPr>
      </w:pPr>
    </w:p>
    <w:p w:rsidR="00A37372" w:rsidRDefault="00A37372" w:rsidP="00A84807">
      <w:pPr>
        <w:spacing w:line="360" w:lineRule="auto"/>
        <w:jc w:val="center"/>
        <w:rPr>
          <w:b/>
          <w:iCs/>
          <w:sz w:val="28"/>
          <w:szCs w:val="28"/>
        </w:rPr>
      </w:pPr>
    </w:p>
    <w:p w:rsidR="00A37372" w:rsidRPr="00C2652B" w:rsidRDefault="00A37372" w:rsidP="00A84807">
      <w:pPr>
        <w:jc w:val="center"/>
        <w:rPr>
          <w:b/>
          <w:sz w:val="32"/>
          <w:szCs w:val="32"/>
        </w:rPr>
      </w:pPr>
      <w:r w:rsidRPr="00C2652B">
        <w:rPr>
          <w:b/>
          <w:sz w:val="32"/>
          <w:szCs w:val="32"/>
        </w:rPr>
        <w:t>Руководство оператора</w:t>
      </w:r>
      <w:r w:rsidR="00841E65">
        <w:rPr>
          <w:b/>
          <w:sz w:val="32"/>
          <w:szCs w:val="32"/>
        </w:rPr>
        <w:t xml:space="preserve"> ЗИФ</w:t>
      </w:r>
    </w:p>
    <w:p w:rsidR="00A37372" w:rsidRPr="00A57A17" w:rsidRDefault="00A37372" w:rsidP="00A84807">
      <w:pPr>
        <w:spacing w:line="360" w:lineRule="auto"/>
        <w:jc w:val="center"/>
        <w:rPr>
          <w:sz w:val="28"/>
          <w:szCs w:val="28"/>
        </w:rPr>
      </w:pPr>
    </w:p>
    <w:p w:rsidR="00A37372" w:rsidRPr="00C00963" w:rsidRDefault="00841E65" w:rsidP="00841E65">
      <w:pPr>
        <w:tabs>
          <w:tab w:val="left" w:pos="3070"/>
          <w:tab w:val="center" w:pos="4819"/>
        </w:tabs>
        <w:spacing w:line="360" w:lineRule="auto"/>
        <w:jc w:val="center"/>
        <w:rPr>
          <w:sz w:val="28"/>
          <w:szCs w:val="28"/>
        </w:rPr>
      </w:pPr>
      <w:r w:rsidRPr="00841E65">
        <w:rPr>
          <w:sz w:val="28"/>
          <w:szCs w:val="28"/>
        </w:rPr>
        <w:t>ТЛ24.255.00.00.</w:t>
      </w:r>
      <w:r w:rsidR="00DF77D5" w:rsidRPr="00C00963">
        <w:rPr>
          <w:sz w:val="28"/>
          <w:szCs w:val="28"/>
        </w:rPr>
        <w:t>И3</w:t>
      </w:r>
    </w:p>
    <w:p w:rsidR="00A37372" w:rsidRPr="00B1315D" w:rsidRDefault="00A37372" w:rsidP="00EE45B2">
      <w:pPr>
        <w:spacing w:line="360" w:lineRule="auto"/>
        <w:jc w:val="center"/>
        <w:rPr>
          <w:noProof/>
        </w:rPr>
      </w:pPr>
      <w:r w:rsidRPr="00C00963">
        <w:t>Листов</w:t>
      </w:r>
      <w:r w:rsidR="003011DA">
        <w:t xml:space="preserve"> </w:t>
      </w:r>
      <w:r w:rsidR="00A64578">
        <w:fldChar w:fldCharType="begin"/>
      </w:r>
      <w:r w:rsidR="00A64578">
        <w:instrText xml:space="preserve"> NUMPAGES   \* MERGEFORMAT </w:instrText>
      </w:r>
      <w:r w:rsidR="00A64578">
        <w:fldChar w:fldCharType="separate"/>
      </w:r>
      <w:r w:rsidR="00841E65">
        <w:rPr>
          <w:noProof/>
        </w:rPr>
        <w:t>41</w:t>
      </w:r>
      <w:r w:rsidR="00A64578">
        <w:rPr>
          <w:noProof/>
        </w:rPr>
        <w:fldChar w:fldCharType="end"/>
      </w:r>
    </w:p>
    <w:p w:rsidR="00A37372" w:rsidRPr="00A84807" w:rsidRDefault="00A37372" w:rsidP="00A84807">
      <w:pPr>
        <w:spacing w:line="360" w:lineRule="auto"/>
        <w:rPr>
          <w:noProof/>
        </w:rPr>
      </w:pPr>
    </w:p>
    <w:p w:rsidR="00A37372" w:rsidRPr="00A84807" w:rsidRDefault="00A37372" w:rsidP="00A84807">
      <w:pPr>
        <w:spacing w:line="360" w:lineRule="auto"/>
        <w:rPr>
          <w:noProof/>
        </w:rPr>
      </w:pPr>
    </w:p>
    <w:p w:rsidR="00A37372" w:rsidRPr="00A84807" w:rsidRDefault="00A37372" w:rsidP="00A84807">
      <w:pPr>
        <w:spacing w:line="360" w:lineRule="auto"/>
        <w:rPr>
          <w:noProof/>
        </w:rPr>
      </w:pPr>
    </w:p>
    <w:p w:rsidR="00A37372" w:rsidRPr="00A84807" w:rsidRDefault="00A37372" w:rsidP="00A84807">
      <w:pPr>
        <w:spacing w:line="360" w:lineRule="auto"/>
        <w:rPr>
          <w:noProof/>
        </w:rPr>
      </w:pPr>
    </w:p>
    <w:p w:rsidR="00A37372" w:rsidRDefault="00A37372" w:rsidP="00A84807">
      <w:pPr>
        <w:spacing w:line="360" w:lineRule="auto"/>
        <w:ind w:left="28"/>
        <w:jc w:val="center"/>
        <w:rPr>
          <w:noProof/>
        </w:rPr>
      </w:pPr>
    </w:p>
    <w:p w:rsidR="00841E65" w:rsidRDefault="00841E65">
      <w:pPr>
        <w:spacing w:before="0"/>
        <w:jc w:val="left"/>
        <w:rPr>
          <w:noProof/>
        </w:rPr>
      </w:pPr>
      <w:r>
        <w:rPr>
          <w:noProof/>
        </w:rPr>
        <w:br w:type="page"/>
      </w:r>
    </w:p>
    <w:bookmarkEnd w:id="0"/>
    <w:bookmarkEnd w:id="1"/>
    <w:p w:rsidR="00A37372" w:rsidRPr="00A85341" w:rsidRDefault="00A37372" w:rsidP="00A85341">
      <w:pPr>
        <w:pStyle w:val="ac"/>
        <w:jc w:val="center"/>
        <w:rPr>
          <w:b/>
          <w:sz w:val="28"/>
          <w:szCs w:val="28"/>
        </w:rPr>
      </w:pPr>
      <w:r w:rsidRPr="00A85341">
        <w:rPr>
          <w:b/>
          <w:sz w:val="28"/>
          <w:szCs w:val="28"/>
        </w:rPr>
        <w:lastRenderedPageBreak/>
        <w:t>АННОТАЦИЯ</w:t>
      </w:r>
    </w:p>
    <w:p w:rsidR="00A37372" w:rsidRDefault="00A37372" w:rsidP="006F052D">
      <w:pPr>
        <w:pStyle w:val="ac"/>
      </w:pPr>
      <w:r>
        <w:t>Настоящий документ представляет собой руководство пользователя (оператора</w:t>
      </w:r>
      <w:r w:rsidR="00841E65">
        <w:t xml:space="preserve"> ЗИФ «Белая гора»</w:t>
      </w:r>
      <w:r>
        <w:t>)</w:t>
      </w:r>
      <w:r w:rsidR="003011DA">
        <w:t xml:space="preserve"> </w:t>
      </w:r>
      <w:r>
        <w:t>диспетчерского пункта (далее по тексту – ДП) Автоматизированной системы управления технологическими процессами ЗИФ «</w:t>
      </w:r>
      <w:r w:rsidR="00B1315D">
        <w:t>Белая гора</w:t>
      </w:r>
      <w:r>
        <w:t>».</w:t>
      </w:r>
    </w:p>
    <w:p w:rsidR="00A37372" w:rsidRPr="008B592E" w:rsidRDefault="00A37372" w:rsidP="006F052D">
      <w:pPr>
        <w:pStyle w:val="ac"/>
        <w:rPr>
          <w:b/>
        </w:rPr>
      </w:pPr>
    </w:p>
    <w:p w:rsidR="00A37372" w:rsidRPr="00C017D0" w:rsidRDefault="00A37372" w:rsidP="006F052D">
      <w:pPr>
        <w:pStyle w:val="ac"/>
        <w:rPr>
          <w:b/>
        </w:rPr>
      </w:pPr>
      <w:r w:rsidRPr="00C017D0">
        <w:rPr>
          <w:b/>
        </w:rPr>
        <w:t>Перечень сокращений:</w:t>
      </w:r>
    </w:p>
    <w:p w:rsidR="00A37372" w:rsidRDefault="00A37372" w:rsidP="006F052D">
      <w:pPr>
        <w:pStyle w:val="ac"/>
      </w:pPr>
      <w:r>
        <w:t>АРМ — автоматизированное рабочее место;</w:t>
      </w:r>
    </w:p>
    <w:p w:rsidR="00841E65" w:rsidRDefault="00841E65" w:rsidP="006F052D">
      <w:pPr>
        <w:pStyle w:val="ac"/>
      </w:pPr>
      <w:r>
        <w:t>ДП — диспетчерский пункт;</w:t>
      </w:r>
    </w:p>
    <w:p w:rsidR="00A37372" w:rsidRDefault="00A37372" w:rsidP="006F052D">
      <w:pPr>
        <w:pStyle w:val="ac"/>
      </w:pPr>
      <w:r>
        <w:t>ОП — операторская панель;</w:t>
      </w:r>
    </w:p>
    <w:p w:rsidR="00A37372" w:rsidRDefault="00A37372" w:rsidP="006F052D">
      <w:pPr>
        <w:pStyle w:val="ac"/>
      </w:pPr>
      <w:r>
        <w:t>ПЛК — программируемый логический контроллер;</w:t>
      </w:r>
    </w:p>
    <w:p w:rsidR="00A37372" w:rsidRDefault="00A37372" w:rsidP="006F052D">
      <w:pPr>
        <w:pStyle w:val="ac"/>
      </w:pPr>
      <w:r>
        <w:t>КИП — контрольно измерительные приборы;</w:t>
      </w:r>
    </w:p>
    <w:p w:rsidR="00A37372" w:rsidRDefault="00A37372" w:rsidP="006F052D">
      <w:pPr>
        <w:pStyle w:val="ac"/>
      </w:pPr>
      <w:r>
        <w:t>БД — база данных;</w:t>
      </w:r>
    </w:p>
    <w:p w:rsidR="00A37372" w:rsidRDefault="00A37372" w:rsidP="006F052D">
      <w:pPr>
        <w:pStyle w:val="ac"/>
      </w:pPr>
      <w:r>
        <w:t>СУБД — система управления базами данных;</w:t>
      </w:r>
    </w:p>
    <w:p w:rsidR="00A37372" w:rsidRDefault="00A37372" w:rsidP="006F052D">
      <w:pPr>
        <w:pStyle w:val="ac"/>
      </w:pPr>
      <w:r>
        <w:t>ТИС — технологический информационный сервер;</w:t>
      </w:r>
    </w:p>
    <w:p w:rsidR="00A37372" w:rsidRDefault="00A37372" w:rsidP="006F052D">
      <w:pPr>
        <w:pStyle w:val="ac"/>
      </w:pPr>
      <w:r>
        <w:t>ТСУ — технологический сервер управления;</w:t>
      </w:r>
    </w:p>
    <w:p w:rsidR="00A37372" w:rsidRPr="000D297E" w:rsidRDefault="00A37372" w:rsidP="006F052D">
      <w:pPr>
        <w:pStyle w:val="ac"/>
      </w:pPr>
      <w:r>
        <w:t>ИС — инженерная станция;</w:t>
      </w:r>
    </w:p>
    <w:p w:rsidR="00A37372" w:rsidRDefault="00A37372" w:rsidP="006F052D">
      <w:pPr>
        <w:pStyle w:val="ac"/>
      </w:pPr>
      <w:r>
        <w:t>МПСИ -</w:t>
      </w:r>
      <w:r w:rsidR="003011DA">
        <w:t xml:space="preserve"> </w:t>
      </w:r>
      <w:r>
        <w:t xml:space="preserve">мельница </w:t>
      </w:r>
      <w:proofErr w:type="spellStart"/>
      <w:r>
        <w:t>полусамоизмельчения</w:t>
      </w:r>
      <w:proofErr w:type="spellEnd"/>
      <w:r>
        <w:t>;</w:t>
      </w:r>
    </w:p>
    <w:p w:rsidR="00A37372" w:rsidRDefault="00A37372" w:rsidP="006F052D">
      <w:pPr>
        <w:pStyle w:val="ac"/>
      </w:pPr>
      <w:r>
        <w:t>МШ</w:t>
      </w:r>
      <w:r w:rsidR="003573C2">
        <w:t>Ц</w:t>
      </w:r>
      <w:r>
        <w:t xml:space="preserve"> – мельница шаровая;</w:t>
      </w:r>
    </w:p>
    <w:p w:rsidR="00A37372" w:rsidRDefault="00A37372" w:rsidP="006F052D">
      <w:pPr>
        <w:pStyle w:val="ac"/>
      </w:pPr>
      <w:proofErr w:type="gramStart"/>
      <w:r>
        <w:t>ОПР</w:t>
      </w:r>
      <w:proofErr w:type="gramEnd"/>
      <w:r>
        <w:t xml:space="preserve"> – отделение приготовления реагентов;</w:t>
      </w:r>
    </w:p>
    <w:p w:rsidR="00A37372" w:rsidRDefault="00A37372" w:rsidP="000D297E">
      <w:pPr>
        <w:pStyle w:val="ac"/>
      </w:pPr>
      <w:r>
        <w:t>ЦП – центральный процессор;</w:t>
      </w:r>
    </w:p>
    <w:p w:rsidR="00A37372" w:rsidRDefault="00A37372" w:rsidP="000D297E">
      <w:pPr>
        <w:pStyle w:val="ac"/>
      </w:pPr>
    </w:p>
    <w:p w:rsidR="00A37372" w:rsidRPr="000D297E" w:rsidRDefault="00A37372" w:rsidP="000D297E">
      <w:pPr>
        <w:pStyle w:val="ac"/>
      </w:pPr>
    </w:p>
    <w:p w:rsidR="00A37372" w:rsidRDefault="00A37372" w:rsidP="000D297E">
      <w:pPr>
        <w:pStyle w:val="ac"/>
      </w:pPr>
    </w:p>
    <w:p w:rsidR="00A37372" w:rsidRPr="000D297E" w:rsidRDefault="00A37372" w:rsidP="006F052D">
      <w:pPr>
        <w:pStyle w:val="ac"/>
      </w:pPr>
    </w:p>
    <w:p w:rsidR="00A37372" w:rsidRPr="000D297E" w:rsidRDefault="00A37372" w:rsidP="006F052D">
      <w:pPr>
        <w:pStyle w:val="ac"/>
      </w:pPr>
    </w:p>
    <w:p w:rsidR="00A37372" w:rsidRPr="00EE45B2" w:rsidRDefault="00A37372" w:rsidP="006F052D">
      <w:pPr>
        <w:pStyle w:val="ac"/>
        <w:rPr>
          <w:b/>
        </w:rPr>
      </w:pPr>
      <w:r>
        <w:br w:type="page"/>
      </w:r>
      <w:r w:rsidRPr="00EE45B2">
        <w:rPr>
          <w:b/>
        </w:rPr>
        <w:lastRenderedPageBreak/>
        <w:t>СОДЕРЖАНИЕ</w:t>
      </w:r>
    </w:p>
    <w:p w:rsidR="007C35E8" w:rsidRDefault="00930F41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A37372">
        <w:instrText xml:space="preserve"> TOC \o "1-3" \u </w:instrText>
      </w:r>
      <w:r>
        <w:fldChar w:fldCharType="separate"/>
      </w:r>
      <w:r w:rsidR="007C35E8">
        <w:rPr>
          <w:noProof/>
        </w:rPr>
        <w:t>1. Введение</w:t>
      </w:r>
      <w:r w:rsidR="007C35E8">
        <w:rPr>
          <w:noProof/>
        </w:rPr>
        <w:tab/>
      </w:r>
      <w:r w:rsidR="007C35E8">
        <w:rPr>
          <w:noProof/>
        </w:rPr>
        <w:fldChar w:fldCharType="begin"/>
      </w:r>
      <w:r w:rsidR="007C35E8">
        <w:rPr>
          <w:noProof/>
        </w:rPr>
        <w:instrText xml:space="preserve"> PAGEREF _Toc381885119 \h </w:instrText>
      </w:r>
      <w:r w:rsidR="007C35E8">
        <w:rPr>
          <w:noProof/>
        </w:rPr>
      </w:r>
      <w:r w:rsidR="007C35E8">
        <w:rPr>
          <w:noProof/>
        </w:rPr>
        <w:fldChar w:fldCharType="separate"/>
      </w:r>
      <w:r w:rsidR="007C35E8">
        <w:rPr>
          <w:noProof/>
        </w:rPr>
        <w:t>4</w:t>
      </w:r>
      <w:r w:rsidR="007C35E8"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1.1. Общие сведения.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C35E8" w:rsidRDefault="007C35E8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noProof/>
        </w:rPr>
        <w:t>2. РАБОТА С ОПЕРАТОРСКИМ ИНТЕРФЕЙСОМ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2.1. 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2.2 Взаимодействие с объектами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2.3. Типы объектов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2.3.1. Видеокадры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2.3.2. Навигационное меню по видеокадрам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2.3.3. Менеджер аварийных сообщений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2.3.4. Объекты-индикаторы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2.4. Описание видеокадров (экранных форм, мнемосхем)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2.4.1. Главный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2.4.2. Главный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2.4.3. Мельницы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2.4.4. Гидроциклоны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2.4.5. Приготовление реагентов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2.4.6. Водоснабжение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2.4.7. Графики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2.4.8. Менеджер аварийных сообщений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2.4.9. Насосы 2.4.(1,2) и 2.7.(1,2).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2.4.10. Насосы 5.7.(1,2)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2.4.11. Шкафы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2.4.12. Сеть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2.4.13. Моточасы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7C35E8" w:rsidRDefault="007C35E8">
      <w:pPr>
        <w:pStyle w:val="23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</w:rPr>
      </w:pPr>
      <w:r>
        <w:rPr>
          <w:noProof/>
        </w:rPr>
        <w:t>2.5 Автоматические регуляторы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2.5.1 Регулятор подачи воды в МПСИ «Руда-Вода» (КЛ2.2)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2.5.2 Регулятор подачи воды в грохот МПСИ  (КЛ2.2.1)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2.5.3 Регулятор подачи воды в зумпф 2.6/1 (КЛ 2.6)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2.5.4 Регулятор уровня в зумпфе 2.6/1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7C35E8" w:rsidRDefault="007C35E8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2.5.5 Регулятор загрузки МПСИ по току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_Toc381885148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A37372" w:rsidRDefault="00930F41" w:rsidP="0074579E">
      <w:pPr>
        <w:pStyle w:val="1"/>
      </w:pPr>
      <w:r>
        <w:fldChar w:fldCharType="end"/>
      </w:r>
      <w:r w:rsidR="00A37372">
        <w:br w:type="page"/>
      </w:r>
      <w:bookmarkStart w:id="3" w:name="_Toc268967784"/>
      <w:bookmarkStart w:id="4" w:name="_Toc381885119"/>
      <w:r w:rsidR="00A37372">
        <w:lastRenderedPageBreak/>
        <w:t>1. В</w:t>
      </w:r>
      <w:bookmarkEnd w:id="3"/>
      <w:r w:rsidR="00A37372">
        <w:t>ведение</w:t>
      </w:r>
      <w:bookmarkEnd w:id="4"/>
    </w:p>
    <w:p w:rsidR="00A37372" w:rsidRDefault="00A37372" w:rsidP="00483F41">
      <w:pPr>
        <w:pStyle w:val="2"/>
      </w:pPr>
      <w:bookmarkStart w:id="5" w:name="_Toc268967785"/>
      <w:bookmarkStart w:id="6" w:name="_Toc381885120"/>
      <w:r>
        <w:t>1.1. Общие сведения.</w:t>
      </w:r>
      <w:bookmarkEnd w:id="5"/>
      <w:bookmarkEnd w:id="6"/>
      <w:r>
        <w:t xml:space="preserve"> </w:t>
      </w:r>
    </w:p>
    <w:p w:rsidR="00A37372" w:rsidRDefault="00A37372" w:rsidP="00483F41">
      <w:pPr>
        <w:pStyle w:val="ac"/>
      </w:pPr>
      <w:r>
        <w:t>Автоматизированная система представляет собой программно аппаратный комплекс, позволяющий получать, накапливать, обрабатывать информацию о состоянии технологических процессов и объектов ЗИФ, а также осуществлять управление объектами и контролировать выполнение автоматических функций</w:t>
      </w:r>
      <w:r w:rsidR="003011DA">
        <w:t xml:space="preserve"> </w:t>
      </w:r>
      <w:r>
        <w:t>системы.</w:t>
      </w:r>
    </w:p>
    <w:p w:rsidR="00A37372" w:rsidRDefault="00A37372" w:rsidP="00483F41">
      <w:pPr>
        <w:pStyle w:val="ac"/>
      </w:pPr>
      <w:r>
        <w:t xml:space="preserve">Сбор информации о состоянии технологических процессах осуществляется программируемыми логическими контроллерами (далее по тексту ПЛК) </w:t>
      </w:r>
      <w:r w:rsidR="00DE5ABD">
        <w:t>средствами</w:t>
      </w:r>
      <w:r>
        <w:t xml:space="preserve"> полев</w:t>
      </w:r>
      <w:r w:rsidR="00DE5ABD">
        <w:t>ых контрольно измерительных приборов</w:t>
      </w:r>
      <w:r>
        <w:t xml:space="preserve"> </w:t>
      </w:r>
      <w:r w:rsidR="00DE5ABD">
        <w:t xml:space="preserve">(далее по тексту </w:t>
      </w:r>
      <w:r>
        <w:t>КИП</w:t>
      </w:r>
      <w:r w:rsidR="00DE5ABD">
        <w:t>)</w:t>
      </w:r>
      <w:r>
        <w:t>. Так же ПЛК формируют по заложенным алгоритмам управляющие воздействия на технологические процес</w:t>
      </w:r>
      <w:r w:rsidR="0093144E">
        <w:t xml:space="preserve">сы через агрегаты и </w:t>
      </w:r>
      <w:r>
        <w:t>исполнительные механизмы.</w:t>
      </w:r>
      <w:r w:rsidR="003011DA">
        <w:t xml:space="preserve"> </w:t>
      </w:r>
      <w:r>
        <w:t>Информация с ПЛК и её последующая интеллектуальная обработка производится технологическими серверами управления (далее по тексту ТСУ-1 (</w:t>
      </w:r>
      <w:r>
        <w:rPr>
          <w:lang w:val="en-US"/>
        </w:rPr>
        <w:t>TSU</w:t>
      </w:r>
      <w:r w:rsidRPr="0071531A">
        <w:t>01</w:t>
      </w:r>
      <w:r>
        <w:t>) и ТСУ-2</w:t>
      </w:r>
      <w:r w:rsidRPr="0071531A">
        <w:t xml:space="preserve"> </w:t>
      </w:r>
      <w:r>
        <w:t>(</w:t>
      </w:r>
      <w:r>
        <w:rPr>
          <w:lang w:val="en-US"/>
        </w:rPr>
        <w:t>TSU</w:t>
      </w:r>
      <w:r w:rsidRPr="0071531A">
        <w:t>02</w:t>
      </w:r>
      <w:r>
        <w:t xml:space="preserve">)). </w:t>
      </w:r>
      <w:r w:rsidR="007C35E8">
        <w:t>Н</w:t>
      </w:r>
      <w:r>
        <w:t>ак</w:t>
      </w:r>
      <w:r w:rsidR="007C35E8">
        <w:t>а</w:t>
      </w:r>
      <w:r>
        <w:t>пл</w:t>
      </w:r>
      <w:r w:rsidR="007C35E8">
        <w:t>ивает</w:t>
      </w:r>
      <w:r>
        <w:t xml:space="preserve"> информаци</w:t>
      </w:r>
      <w:r w:rsidR="007C35E8">
        <w:t>ю</w:t>
      </w:r>
      <w:r>
        <w:t xml:space="preserve"> технологический информационный сервер (далее по тексту – ТИС-1</w:t>
      </w:r>
      <w:r w:rsidRPr="0071531A">
        <w:t>(</w:t>
      </w:r>
      <w:r>
        <w:rPr>
          <w:lang w:val="en-US"/>
        </w:rPr>
        <w:t>TIS</w:t>
      </w:r>
      <w:r w:rsidRPr="0071531A">
        <w:t>01)</w:t>
      </w:r>
      <w:r>
        <w:t xml:space="preserve">), который ведет </w:t>
      </w:r>
      <w:r w:rsidRPr="0093144E">
        <w:t>базу данных (далее по тексту – БД) технологических параметров</w:t>
      </w:r>
      <w:r w:rsidR="0093144E" w:rsidRPr="0093144E">
        <w:t>,</w:t>
      </w:r>
      <w:r w:rsidRPr="0093144E">
        <w:t xml:space="preserve"> журналы </w:t>
      </w:r>
      <w:r w:rsidR="0093144E" w:rsidRPr="0093144E">
        <w:t xml:space="preserve">событий и </w:t>
      </w:r>
      <w:r w:rsidRPr="0093144E">
        <w:t xml:space="preserve">аварийных сообщений. </w:t>
      </w:r>
      <w:r w:rsidR="000E1025" w:rsidRPr="0093144E">
        <w:t xml:space="preserve">Для отображения информации </w:t>
      </w:r>
      <w:r w:rsidR="00594A1C" w:rsidRPr="0093144E">
        <w:t>удаленным пользователям</w:t>
      </w:r>
      <w:r w:rsidR="003573C2">
        <w:t>,</w:t>
      </w:r>
      <w:r w:rsidR="00594A1C" w:rsidRPr="0093144E">
        <w:t xml:space="preserve"> посредством </w:t>
      </w:r>
      <w:r w:rsidR="000E1025" w:rsidRPr="0093144E">
        <w:rPr>
          <w:lang w:val="en-US"/>
        </w:rPr>
        <w:t>WEB</w:t>
      </w:r>
      <w:r w:rsidR="000E1025" w:rsidRPr="0093144E">
        <w:t xml:space="preserve"> интерфей</w:t>
      </w:r>
      <w:r w:rsidR="00594A1C" w:rsidRPr="0093144E">
        <w:t>са</w:t>
      </w:r>
      <w:r w:rsidR="000E1025" w:rsidRPr="0093144E">
        <w:t xml:space="preserve">, используется технологический </w:t>
      </w:r>
      <w:r w:rsidR="003573C2" w:rsidRPr="0093144E">
        <w:rPr>
          <w:lang w:val="en-US"/>
        </w:rPr>
        <w:t>WEB</w:t>
      </w:r>
      <w:r w:rsidR="003573C2">
        <w:t>-</w:t>
      </w:r>
      <w:r w:rsidR="000E1025" w:rsidRPr="0093144E">
        <w:t xml:space="preserve">сервер (далее по тексту – </w:t>
      </w:r>
      <w:r w:rsidR="000E1025" w:rsidRPr="0093144E">
        <w:rPr>
          <w:lang w:val="en-US"/>
        </w:rPr>
        <w:t>WEB</w:t>
      </w:r>
      <w:r w:rsidR="000E1025" w:rsidRPr="0093144E">
        <w:t xml:space="preserve"> (</w:t>
      </w:r>
      <w:r w:rsidR="000E1025" w:rsidRPr="0093144E">
        <w:rPr>
          <w:lang w:val="en-US"/>
        </w:rPr>
        <w:t>WEB</w:t>
      </w:r>
      <w:r w:rsidR="0093144E">
        <w:t>)</w:t>
      </w:r>
      <w:r w:rsidR="003573C2">
        <w:t>)</w:t>
      </w:r>
      <w:r w:rsidR="000E1025" w:rsidRPr="0093144E">
        <w:t xml:space="preserve">. </w:t>
      </w:r>
      <w:r w:rsidRPr="0093144E">
        <w:t>Для</w:t>
      </w:r>
      <w:r>
        <w:t xml:space="preserve"> инженерной настройки, модификации и низкоуровневой диагностики комплекса используются </w:t>
      </w:r>
      <w:r w:rsidR="003573C2">
        <w:t>стационарная и переносная</w:t>
      </w:r>
      <w:r>
        <w:t xml:space="preserve"> инженерные станции </w:t>
      </w:r>
      <w:r w:rsidRPr="003573C2">
        <w:t>(далее по тексту ИС-1, ИС-2 (</w:t>
      </w:r>
      <w:r w:rsidRPr="003573C2">
        <w:rPr>
          <w:lang w:val="en-US"/>
        </w:rPr>
        <w:t>EW</w:t>
      </w:r>
      <w:r w:rsidRPr="003573C2">
        <w:t>01,02)).</w:t>
      </w:r>
      <w:r>
        <w:t xml:space="preserve"> </w:t>
      </w:r>
    </w:p>
    <w:p w:rsidR="00A37372" w:rsidRPr="00863842" w:rsidRDefault="00A37372" w:rsidP="00483F41">
      <w:pPr>
        <w:pStyle w:val="ac"/>
      </w:pPr>
      <w:r>
        <w:t>Диспетчерский контроль и управление технологическими процессами и оборудованием ЗИФ осуществляется с помощью автоматизированных рабочих мест (далее по тексту – АРМ-1 и АРМ-2</w:t>
      </w:r>
      <w:r w:rsidRPr="00A77683">
        <w:t xml:space="preserve"> (</w:t>
      </w:r>
      <w:r>
        <w:rPr>
          <w:lang w:val="en-US"/>
        </w:rPr>
        <w:t>ARM</w:t>
      </w:r>
      <w:r w:rsidRPr="00A77683">
        <w:t>01,02)</w:t>
      </w:r>
      <w:r>
        <w:t xml:space="preserve">). Информация отображается на дисплеях АРМ в виде динамических мнемосхем (видеокадров), трендов (графиков реального времени), аварийных сообщений. </w:t>
      </w:r>
    </w:p>
    <w:p w:rsidR="00A37372" w:rsidRDefault="00A37372" w:rsidP="00F54A1F">
      <w:pPr>
        <w:pStyle w:val="1"/>
        <w:ind w:hanging="27"/>
      </w:pPr>
      <w:r>
        <w:br w:type="page"/>
      </w:r>
      <w:bookmarkStart w:id="7" w:name="_Toc268967786"/>
      <w:bookmarkStart w:id="8" w:name="_Toc381885121"/>
      <w:r>
        <w:lastRenderedPageBreak/>
        <w:t>2. РАБОТА С ОПЕРАТОРСКИМ ИНТЕРФЕЙСОМ</w:t>
      </w:r>
      <w:bookmarkEnd w:id="7"/>
      <w:bookmarkEnd w:id="8"/>
    </w:p>
    <w:p w:rsidR="00A37372" w:rsidRDefault="00A37372" w:rsidP="00B96B22">
      <w:pPr>
        <w:pStyle w:val="2"/>
      </w:pPr>
      <w:bookmarkStart w:id="9" w:name="_Toc268967787"/>
      <w:bookmarkStart w:id="10" w:name="_Toc381885122"/>
      <w:r>
        <w:t xml:space="preserve">2.1. </w:t>
      </w:r>
      <w:r w:rsidRPr="00B96B22">
        <w:t>Общие</w:t>
      </w:r>
      <w:r>
        <w:t xml:space="preserve"> сведения</w:t>
      </w:r>
      <w:bookmarkEnd w:id="9"/>
      <w:bookmarkEnd w:id="10"/>
    </w:p>
    <w:p w:rsidR="00A37372" w:rsidRPr="002753A9" w:rsidRDefault="00A37372" w:rsidP="002753A9">
      <w:pPr>
        <w:pStyle w:val="ac"/>
      </w:pPr>
      <w:bookmarkStart w:id="11" w:name="_Toc268967788"/>
      <w:r w:rsidRPr="002753A9">
        <w:t xml:space="preserve">Для </w:t>
      </w:r>
      <w:r w:rsidR="003573C2">
        <w:t>отображения</w:t>
      </w:r>
      <w:r w:rsidRPr="002753A9">
        <w:t xml:space="preserve"> информации о состоянии тех или иных агрегатов ЗИФ, а также для управления ими, система содержит несколько типов объектов, </w:t>
      </w:r>
      <w:r w:rsidR="003573C2">
        <w:t xml:space="preserve">которые </w:t>
      </w:r>
      <w:r w:rsidRPr="002753A9">
        <w:t>являю</w:t>
      </w:r>
      <w:r w:rsidR="003573C2">
        <w:t>т</w:t>
      </w:r>
      <w:r w:rsidRPr="002753A9">
        <w:t>ся частью операторского интерфейса и позволяю</w:t>
      </w:r>
      <w:r w:rsidR="003573C2">
        <w:t>т</w:t>
      </w:r>
      <w:r w:rsidRPr="002753A9">
        <w:t xml:space="preserve"> оператору быстро взаимодействовать с технологическими объектами.</w:t>
      </w:r>
      <w:bookmarkEnd w:id="11"/>
    </w:p>
    <w:p w:rsidR="00A37372" w:rsidRDefault="00A37372" w:rsidP="00483F41">
      <w:pPr>
        <w:pStyle w:val="2"/>
      </w:pPr>
      <w:bookmarkStart w:id="12" w:name="_Toc268967789"/>
      <w:bookmarkStart w:id="13" w:name="_Toc381885123"/>
      <w:r>
        <w:t>2.2 Взаимодействие с объектами</w:t>
      </w:r>
      <w:bookmarkEnd w:id="12"/>
      <w:bookmarkEnd w:id="13"/>
    </w:p>
    <w:p w:rsidR="00A37372" w:rsidRDefault="00A37372" w:rsidP="00483F41">
      <w:pPr>
        <w:pStyle w:val="ac"/>
      </w:pPr>
      <w:r>
        <w:t>С некоторыми типами объектов возможно интерактивно взаимодействовать. В перечень данных объектов входят кнопки управления окном, кнопки либо другие объекты, открывающие окна с видеокадрами, содержащими диагностическую или конфигурационную информацию.</w:t>
      </w:r>
      <w:r w:rsidR="003011DA">
        <w:t xml:space="preserve"> </w:t>
      </w:r>
      <w:r>
        <w:t>Для взаимодействия с перечисленными выше объектами используется манипулятор типа «мышь». При наведении курсора «мыши» на интерактивный объект, происходит его подсветка (выделение прямоугольником).</w:t>
      </w:r>
      <w:r w:rsidR="003011DA">
        <w:t xml:space="preserve"> </w:t>
      </w:r>
      <w:r>
        <w:t>Основные операции с объектом выполняются нажатием левой кнопки мыши (далее по тексту ЛКМ).</w:t>
      </w:r>
    </w:p>
    <w:p w:rsidR="00A37372" w:rsidRDefault="00A37372" w:rsidP="00BC78F8">
      <w:pPr>
        <w:pStyle w:val="2"/>
      </w:pPr>
      <w:bookmarkStart w:id="14" w:name="_Toc268967790"/>
      <w:bookmarkStart w:id="15" w:name="_Toc381885124"/>
      <w:r>
        <w:t>2.3. Типы объектов</w:t>
      </w:r>
      <w:bookmarkEnd w:id="14"/>
      <w:bookmarkEnd w:id="15"/>
    </w:p>
    <w:p w:rsidR="00A37372" w:rsidRDefault="00A37372" w:rsidP="00BC78F8">
      <w:pPr>
        <w:pStyle w:val="3"/>
      </w:pPr>
      <w:bookmarkStart w:id="16" w:name="_Toc268967791"/>
      <w:bookmarkStart w:id="17" w:name="_Toc381885125"/>
      <w:r>
        <w:t>2.3.1. Видеокадры</w:t>
      </w:r>
      <w:bookmarkEnd w:id="16"/>
      <w:bookmarkEnd w:id="17"/>
    </w:p>
    <w:p w:rsidR="00A37372" w:rsidRDefault="00A37372" w:rsidP="00BC78F8">
      <w:pPr>
        <w:pStyle w:val="ac"/>
      </w:pPr>
      <w:r>
        <w:t>Видеокадры (экранные формы, мнемосхемы) – совокупность простых объектов (кнопки, лампы, индикаторы, выключатели, переключатели и т.д.), оформленные в виде мнемонической схемы, или сгруппированных наборов индикаторов различных типов, представляющей тот или иной технологический процесс или</w:t>
      </w:r>
      <w:r w:rsidR="003011DA">
        <w:t xml:space="preserve"> </w:t>
      </w:r>
      <w:r>
        <w:t>агрегат ЗИФ. Видеокадр условно можно разбить по гори</w:t>
      </w:r>
      <w:r w:rsidR="00674A69">
        <w:t>зонтали</w:t>
      </w:r>
      <w:r w:rsidR="003011DA">
        <w:t xml:space="preserve"> </w:t>
      </w:r>
      <w:r w:rsidR="00674A69">
        <w:t>на три</w:t>
      </w:r>
      <w:r>
        <w:t xml:space="preserve"> части:</w:t>
      </w:r>
    </w:p>
    <w:p w:rsidR="00A37372" w:rsidRDefault="00A37372" w:rsidP="007312F3">
      <w:pPr>
        <w:pStyle w:val="ac"/>
        <w:numPr>
          <w:ilvl w:val="0"/>
          <w:numId w:val="11"/>
        </w:numPr>
        <w:tabs>
          <w:tab w:val="clear" w:pos="1069"/>
        </w:tabs>
      </w:pPr>
      <w:r>
        <w:t>В верхней части размещается навигационное меню, позволяющее переключаться между видеокадрами</w:t>
      </w:r>
      <w:r w:rsidRPr="00D35C46">
        <w:t xml:space="preserve"> (</w:t>
      </w:r>
      <w:proofErr w:type="gramStart"/>
      <w:r>
        <w:rPr>
          <w:lang w:val="en-US"/>
        </w:rPr>
        <w:t>c</w:t>
      </w:r>
      <w:proofErr w:type="gramEnd"/>
      <w:r>
        <w:t>м.п. 2.3.1.</w:t>
      </w:r>
      <w:r w:rsidRPr="00D35C46">
        <w:t>)</w:t>
      </w:r>
      <w:r>
        <w:t xml:space="preserve">; </w:t>
      </w:r>
    </w:p>
    <w:p w:rsidR="00A37372" w:rsidRDefault="00A37372" w:rsidP="007312F3">
      <w:pPr>
        <w:pStyle w:val="ac"/>
        <w:numPr>
          <w:ilvl w:val="0"/>
          <w:numId w:val="11"/>
        </w:numPr>
      </w:pPr>
      <w:r>
        <w:t>В средней части располагаются объекты индикаторы описывающие состояние</w:t>
      </w:r>
      <w:r w:rsidR="00EA248F">
        <w:t xml:space="preserve"> оборудования и протекание технологического </w:t>
      </w:r>
      <w:r>
        <w:t>процесса ЗИФ;</w:t>
      </w:r>
    </w:p>
    <w:p w:rsidR="00A37372" w:rsidRDefault="00A37372" w:rsidP="007312F3">
      <w:pPr>
        <w:pStyle w:val="ac"/>
        <w:numPr>
          <w:ilvl w:val="0"/>
          <w:numId w:val="11"/>
        </w:numPr>
      </w:pPr>
      <w:r>
        <w:t>В нижней части находится менеджер аварийных сообщений, выводящий</w:t>
      </w:r>
      <w:r w:rsidR="003011DA">
        <w:t xml:space="preserve"> </w:t>
      </w:r>
      <w:r>
        <w:t xml:space="preserve">текстовую информацию о не штатных, аварийных ситуациях зафиксированных системой </w:t>
      </w:r>
      <w:r w:rsidRPr="00D35C46">
        <w:t>(</w:t>
      </w:r>
      <w:proofErr w:type="gramStart"/>
      <w:r>
        <w:rPr>
          <w:lang w:val="en-US"/>
        </w:rPr>
        <w:t>c</w:t>
      </w:r>
      <w:proofErr w:type="gramEnd"/>
      <w:r>
        <w:t>м.п. 2.3.3.</w:t>
      </w:r>
      <w:r w:rsidRPr="00D35C46">
        <w:t>)</w:t>
      </w:r>
      <w:r>
        <w:t>.</w:t>
      </w:r>
    </w:p>
    <w:p w:rsidR="00A37372" w:rsidRDefault="002D7A2F" w:rsidP="00D03DC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299835" cy="3846981"/>
            <wp:effectExtent l="0" t="0" r="571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0C4D62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</w:t>
      </w:r>
      <w:r w:rsidR="00A64578">
        <w:rPr>
          <w:noProof/>
        </w:rPr>
        <w:fldChar w:fldCharType="end"/>
      </w:r>
      <w:r>
        <w:t xml:space="preserve">. Пример </w:t>
      </w:r>
      <w:r w:rsidRPr="000C4D62">
        <w:t>видеокадра</w:t>
      </w:r>
      <w:r>
        <w:t>.</w:t>
      </w:r>
    </w:p>
    <w:p w:rsidR="00A37372" w:rsidRDefault="00A37372" w:rsidP="00BC78F8">
      <w:pPr>
        <w:pStyle w:val="3"/>
      </w:pPr>
      <w:bookmarkStart w:id="18" w:name="_Toc268967792"/>
      <w:bookmarkStart w:id="19" w:name="_Toc381885126"/>
      <w:r>
        <w:t>2.3.2. Навигационное</w:t>
      </w:r>
      <w:r w:rsidR="003011DA">
        <w:t xml:space="preserve"> </w:t>
      </w:r>
      <w:r>
        <w:t>меню по видеокадрам</w:t>
      </w:r>
      <w:bookmarkEnd w:id="18"/>
      <w:bookmarkEnd w:id="19"/>
    </w:p>
    <w:p w:rsidR="00A37372" w:rsidRPr="00897BC1" w:rsidRDefault="00A37372" w:rsidP="00C61948">
      <w:pPr>
        <w:pStyle w:val="ac"/>
      </w:pPr>
      <w:r>
        <w:t>Навигационное меню предназначено для переключения между видеокадрами. Состоит из наб</w:t>
      </w:r>
      <w:r w:rsidR="00E153CD">
        <w:t>ора кнопок, н</w:t>
      </w:r>
      <w:r>
        <w:t>ажатие на которые приводит к замене текущего видеокадра на видеокадр связанный с данной кнопкой. Меню располагается в верхней части каждого видеокадра.</w:t>
      </w:r>
    </w:p>
    <w:p w:rsidR="00A37372" w:rsidRDefault="005123D9" w:rsidP="00C61948">
      <w:pPr>
        <w:keepNext/>
        <w:jc w:val="center"/>
      </w:pPr>
      <w:r>
        <w:rPr>
          <w:noProof/>
        </w:rPr>
        <w:drawing>
          <wp:inline distT="0" distB="0" distL="0" distR="0">
            <wp:extent cx="6299835" cy="1209040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копи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C61948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2</w:t>
      </w:r>
      <w:r w:rsidR="00A64578">
        <w:rPr>
          <w:noProof/>
        </w:rPr>
        <w:fldChar w:fldCharType="end"/>
      </w:r>
      <w:r>
        <w:t>. Навигационное меню.</w:t>
      </w:r>
    </w:p>
    <w:p w:rsidR="00A37372" w:rsidRDefault="00A37372" w:rsidP="00493334">
      <w:pPr>
        <w:pStyle w:val="ac"/>
      </w:pPr>
      <w:r>
        <w:t>Меню состоит из след</w:t>
      </w:r>
      <w:r w:rsidR="00461515">
        <w:t>ующих элементов (см.</w:t>
      </w:r>
      <w:r>
        <w:t xml:space="preserve"> рисунок </w:t>
      </w:r>
      <w:r w:rsidR="00461515">
        <w:t>2</w:t>
      </w:r>
      <w:r>
        <w:t>):</w:t>
      </w:r>
    </w:p>
    <w:p w:rsidR="00A37372" w:rsidRPr="008725D3" w:rsidRDefault="00A37372" w:rsidP="007312F3">
      <w:pPr>
        <w:pStyle w:val="ac"/>
        <w:numPr>
          <w:ilvl w:val="0"/>
          <w:numId w:val="14"/>
        </w:numPr>
      </w:pPr>
      <w:r>
        <w:t>Кнопк</w:t>
      </w:r>
      <w:proofErr w:type="gramStart"/>
      <w:r>
        <w:t>а-</w:t>
      </w:r>
      <w:proofErr w:type="gramEnd"/>
      <w:r>
        <w:t xml:space="preserve"> открывает всплывающее окно, содержащее контактную информацию о компании </w:t>
      </w:r>
      <w:r w:rsidRPr="008725D3">
        <w:t>разработчике АСУТП ЗИФ ГОК «</w:t>
      </w:r>
      <w:r w:rsidR="008725D3" w:rsidRPr="008725D3">
        <w:t>Белая Гора</w:t>
      </w:r>
      <w:r w:rsidRPr="008725D3">
        <w:t>»;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>
        <w:t xml:space="preserve">Кнопка - </w:t>
      </w:r>
      <w:r w:rsidRPr="002C41A6">
        <w:t>переключает на</w:t>
      </w:r>
      <w:r w:rsidR="00461515">
        <w:t xml:space="preserve"> первый</w:t>
      </w:r>
      <w:r w:rsidRPr="002C41A6">
        <w:t xml:space="preserve"> «главный» видеокадр, содержащий основную информацию по всем основным техпроцессам ЗИФ (см. пункт 2.4.1);</w:t>
      </w:r>
    </w:p>
    <w:p w:rsidR="00017448" w:rsidRPr="002C41A6" w:rsidRDefault="00017448" w:rsidP="007312F3">
      <w:pPr>
        <w:pStyle w:val="ac"/>
        <w:numPr>
          <w:ilvl w:val="0"/>
          <w:numId w:val="14"/>
        </w:numPr>
      </w:pPr>
      <w:r w:rsidRPr="002C41A6">
        <w:t>Кнопка - переключает на второй «главный» видеокадр, содержащий основную информацию по всем основным техпроцессам ЗИФ (см. пункт 2.4.</w:t>
      </w:r>
      <w:r w:rsidR="00307D2B" w:rsidRPr="002C41A6">
        <w:t>2</w:t>
      </w:r>
      <w:r w:rsidRPr="002C41A6">
        <w:t>);</w:t>
      </w:r>
    </w:p>
    <w:p w:rsidR="004408AE" w:rsidRPr="002C41A6" w:rsidRDefault="004408AE" w:rsidP="007312F3">
      <w:pPr>
        <w:pStyle w:val="ac"/>
        <w:numPr>
          <w:ilvl w:val="0"/>
          <w:numId w:val="14"/>
        </w:numPr>
      </w:pPr>
      <w:r w:rsidRPr="002C41A6">
        <w:lastRenderedPageBreak/>
        <w:t>Кнопка - переключает на видеокадр содержащий данные о мельниц</w:t>
      </w:r>
      <w:r w:rsidR="00461515">
        <w:t>ах</w:t>
      </w:r>
      <w:r w:rsidRPr="002C41A6">
        <w:t xml:space="preserve"> </w:t>
      </w:r>
      <w:r w:rsidR="00461515">
        <w:t>М</w:t>
      </w:r>
      <w:r w:rsidRPr="002C41A6">
        <w:t>ПСИ</w:t>
      </w:r>
      <w:r w:rsidR="00BE07B6" w:rsidRPr="002C41A6">
        <w:t xml:space="preserve"> и </w:t>
      </w:r>
      <w:r w:rsidR="00461515">
        <w:t>МШЦ</w:t>
      </w:r>
      <w:r w:rsidRPr="002C41A6">
        <w:t xml:space="preserve"> и </w:t>
      </w:r>
      <w:r w:rsidR="00275DD2" w:rsidRPr="002C41A6">
        <w:t>их</w:t>
      </w:r>
      <w:r w:rsidRPr="002C41A6">
        <w:t xml:space="preserve"> агрегатах (см. пункт 2.4.3);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 данные о</w:t>
      </w:r>
      <w:r w:rsidR="00275DD2" w:rsidRPr="002C41A6">
        <w:t xml:space="preserve"> силовой электрической</w:t>
      </w:r>
      <w:r w:rsidRPr="002C41A6">
        <w:t xml:space="preserve"> </w:t>
      </w:r>
      <w:r w:rsidR="00275DD2" w:rsidRPr="002C41A6">
        <w:t xml:space="preserve">части </w:t>
      </w:r>
      <w:r w:rsidR="00BE07B6" w:rsidRPr="002C41A6">
        <w:t xml:space="preserve">мельниц </w:t>
      </w:r>
      <w:r w:rsidR="00461515">
        <w:t>М</w:t>
      </w:r>
      <w:r w:rsidR="00BE07B6" w:rsidRPr="002C41A6">
        <w:t xml:space="preserve">ПСИ и </w:t>
      </w:r>
      <w:r w:rsidR="00461515">
        <w:t>МШЦ</w:t>
      </w:r>
      <w:r w:rsidR="00BE07B6" w:rsidRPr="002C41A6">
        <w:t xml:space="preserve"> </w:t>
      </w:r>
      <w:r w:rsidRPr="002C41A6">
        <w:t>(см. пункт 2.4.3);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 xml:space="preserve">Кнопка - переключает на видеокадр содержащий данные о </w:t>
      </w:r>
      <w:r w:rsidR="00BE07B6" w:rsidRPr="002C41A6">
        <w:t xml:space="preserve">гидроциклонах </w:t>
      </w:r>
      <w:proofErr w:type="spellStart"/>
      <w:r w:rsidR="00BE07B6" w:rsidRPr="002C41A6">
        <w:rPr>
          <w:lang w:val="en-US"/>
        </w:rPr>
        <w:t>Dobersek</w:t>
      </w:r>
      <w:proofErr w:type="spellEnd"/>
      <w:r w:rsidRPr="002C41A6">
        <w:t xml:space="preserve">, </w:t>
      </w:r>
      <w:r w:rsidR="00BE07B6" w:rsidRPr="002C41A6">
        <w:t>и их агрегатах</w:t>
      </w:r>
      <w:r w:rsidRPr="002C41A6">
        <w:t xml:space="preserve"> (см. пункт 2.4.4);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</w:t>
      </w:r>
      <w:r w:rsidR="003011DA">
        <w:t xml:space="preserve"> </w:t>
      </w:r>
      <w:r w:rsidRPr="002C41A6">
        <w:t xml:space="preserve">информацию о техпроцессах </w:t>
      </w:r>
      <w:r w:rsidR="00BE07B6" w:rsidRPr="002C41A6">
        <w:t>приготовления и хранения реагентов</w:t>
      </w:r>
      <w:r w:rsidRPr="002C41A6">
        <w:t xml:space="preserve"> (см. пункт 2.4.5);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</w:t>
      </w:r>
      <w:r w:rsidR="003011DA">
        <w:t xml:space="preserve"> </w:t>
      </w:r>
      <w:r w:rsidRPr="002C41A6">
        <w:t xml:space="preserve">информацию о техпроцессах </w:t>
      </w:r>
      <w:r w:rsidR="00536740" w:rsidRPr="002C41A6">
        <w:t>снабжения фабрики</w:t>
      </w:r>
      <w:r w:rsidR="00461515">
        <w:t xml:space="preserve"> оборотной водой хвостового хозяйства</w:t>
      </w:r>
      <w:r w:rsidRPr="002C41A6">
        <w:t xml:space="preserve"> (см. пункт 2.4.6);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 xml:space="preserve">Кнопка </w:t>
      </w:r>
      <w:r w:rsidR="00536740" w:rsidRPr="002C41A6">
        <w:t>–</w:t>
      </w:r>
      <w:r w:rsidRPr="002C41A6">
        <w:t xml:space="preserve"> </w:t>
      </w:r>
      <w:r w:rsidR="00536740" w:rsidRPr="002C41A6">
        <w:t>данная кнопка зарезервирована для переключения</w:t>
      </w:r>
      <w:r w:rsidRPr="002C41A6">
        <w:t xml:space="preserve"> на видеокадр содержащий</w:t>
      </w:r>
      <w:r w:rsidR="003011DA">
        <w:t xml:space="preserve"> </w:t>
      </w:r>
      <w:r w:rsidRPr="002C41A6">
        <w:t xml:space="preserve">информацию о техпроцессах </w:t>
      </w:r>
      <w:r w:rsidR="00536740" w:rsidRPr="002C41A6">
        <w:t>сгущения</w:t>
      </w:r>
      <w:r w:rsidRPr="002C41A6">
        <w:t xml:space="preserve"> </w:t>
      </w:r>
      <w:r w:rsidR="00461515">
        <w:t>(вторая очередь ЗИФ)</w:t>
      </w:r>
      <w:r w:rsidRPr="002C41A6">
        <w:t>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 xml:space="preserve">Кнопка </w:t>
      </w:r>
      <w:r w:rsidR="00961D9D" w:rsidRPr="002C41A6">
        <w:t>–</w:t>
      </w:r>
      <w:r w:rsidRPr="002C41A6">
        <w:t xml:space="preserve"> </w:t>
      </w:r>
      <w:r w:rsidR="00961D9D" w:rsidRPr="002C41A6">
        <w:t xml:space="preserve">дает возможность выбора до </w:t>
      </w:r>
      <w:r w:rsidR="00461515">
        <w:t>семи</w:t>
      </w:r>
      <w:r w:rsidR="00961D9D" w:rsidRPr="002C41A6">
        <w:t xml:space="preserve"> параметров для отображения по ним графиков архивных показаний</w:t>
      </w:r>
      <w:r w:rsidR="00461515">
        <w:t xml:space="preserve"> и текущих трендов</w:t>
      </w:r>
      <w:r w:rsidRPr="002C41A6">
        <w:t>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 xml:space="preserve">Кнопка - </w:t>
      </w:r>
      <w:r w:rsidR="00EA1EDA" w:rsidRPr="002C41A6">
        <w:t xml:space="preserve">переключает на </w:t>
      </w:r>
      <w:proofErr w:type="gramStart"/>
      <w:r w:rsidR="00EA1EDA" w:rsidRPr="002C41A6">
        <w:t>видеокадр</w:t>
      </w:r>
      <w:proofErr w:type="gramEnd"/>
      <w:r w:rsidR="00EA1EDA" w:rsidRPr="002C41A6">
        <w:t xml:space="preserve"> содержащий</w:t>
      </w:r>
      <w:r w:rsidR="003011DA">
        <w:t xml:space="preserve"> </w:t>
      </w:r>
      <w:r w:rsidR="00EA1EDA" w:rsidRPr="002C41A6">
        <w:t>расширенную версию менеджера аварийных сообщений (см. пункт 2.4.</w:t>
      </w:r>
      <w:r w:rsidR="00307D2B" w:rsidRPr="002C41A6">
        <w:t>7</w:t>
      </w:r>
      <w:r w:rsidR="00EA1EDA" w:rsidRPr="002C41A6">
        <w:t>)</w:t>
      </w:r>
      <w:r w:rsidRPr="002C41A6">
        <w:t>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</w:t>
      </w:r>
      <w:r w:rsidR="003011DA">
        <w:t xml:space="preserve"> </w:t>
      </w:r>
      <w:r w:rsidR="00A63B6B" w:rsidRPr="002C41A6">
        <w:t xml:space="preserve">открывает выпадающий список, содержащий кнопки переключения на видеокадры второстепенных подсистем и </w:t>
      </w:r>
      <w:r w:rsidR="0081179B">
        <w:t xml:space="preserve">узлов технологических </w:t>
      </w:r>
      <w:r w:rsidR="00A63B6B" w:rsidRPr="002C41A6">
        <w:t>процессов</w:t>
      </w:r>
      <w:r w:rsidRPr="002C41A6">
        <w:t>;</w:t>
      </w:r>
    </w:p>
    <w:p w:rsidR="00A63B6B" w:rsidRPr="002C41A6" w:rsidRDefault="00A63B6B" w:rsidP="007312F3">
      <w:pPr>
        <w:pStyle w:val="ac"/>
        <w:numPr>
          <w:ilvl w:val="0"/>
          <w:numId w:val="14"/>
        </w:numPr>
      </w:pPr>
      <w:r w:rsidRPr="002C41A6">
        <w:t>Кнопка -</w:t>
      </w:r>
      <w:r w:rsidR="003011DA">
        <w:t xml:space="preserve"> </w:t>
      </w:r>
      <w:r w:rsidRPr="002C41A6">
        <w:t>возвращает вас на предыдущий экран;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Индикатор - отображает текущую дату и время;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</w:t>
      </w:r>
      <w:r w:rsidR="003011DA">
        <w:t xml:space="preserve"> </w:t>
      </w:r>
      <w:r w:rsidRPr="002C41A6">
        <w:t xml:space="preserve">информацию </w:t>
      </w:r>
      <w:r w:rsidR="00A63B6B" w:rsidRPr="002C41A6">
        <w:t xml:space="preserve">о </w:t>
      </w:r>
      <w:r w:rsidR="0081179B">
        <w:t>работе технологических узлов насосов Н</w:t>
      </w:r>
      <w:proofErr w:type="gramStart"/>
      <w:r w:rsidR="0081179B">
        <w:t>2</w:t>
      </w:r>
      <w:proofErr w:type="gramEnd"/>
      <w:r w:rsidR="0081179B">
        <w:t>.4 и Н2.7</w:t>
      </w:r>
      <w:r w:rsidRPr="002C41A6">
        <w:t xml:space="preserve"> (см. пункт 2.4.</w:t>
      </w:r>
      <w:r w:rsidR="00307D2B" w:rsidRPr="002C41A6">
        <w:t>8</w:t>
      </w:r>
      <w:r w:rsidRPr="002C41A6">
        <w:t>);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</w:t>
      </w:r>
      <w:r w:rsidR="003011DA">
        <w:t xml:space="preserve"> </w:t>
      </w:r>
      <w:r w:rsidRPr="002C41A6">
        <w:t xml:space="preserve">информацию о </w:t>
      </w:r>
      <w:r w:rsidR="0081179B">
        <w:t>работе технологическом узле насосах Н5.7</w:t>
      </w:r>
      <w:r w:rsidRPr="002C41A6">
        <w:t xml:space="preserve"> (см. пункт 2.4.</w:t>
      </w:r>
      <w:r w:rsidR="00307D2B" w:rsidRPr="002C41A6">
        <w:t>9</w:t>
      </w:r>
      <w:r w:rsidRPr="002C41A6">
        <w:t>);</w:t>
      </w:r>
      <w:bookmarkStart w:id="20" w:name="OLE_LINK1"/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 xml:space="preserve"> Кнопка - переключает на видеокадр содержащий</w:t>
      </w:r>
      <w:r w:rsidR="003011DA">
        <w:t xml:space="preserve"> </w:t>
      </w:r>
      <w:r w:rsidRPr="002C41A6">
        <w:t xml:space="preserve">информацию о </w:t>
      </w:r>
      <w:r w:rsidR="007B34A8" w:rsidRPr="002C41A6">
        <w:t>шкафах оборудования АСУТП</w:t>
      </w:r>
      <w:r w:rsidRPr="002C41A6">
        <w:t xml:space="preserve"> (см. пункт 2.4.1</w:t>
      </w:r>
      <w:r w:rsidR="00307D2B" w:rsidRPr="002C41A6">
        <w:t>0</w:t>
      </w:r>
      <w:r w:rsidRPr="002C41A6">
        <w:t>);</w:t>
      </w:r>
      <w:bookmarkEnd w:id="20"/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</w:t>
      </w:r>
      <w:r w:rsidR="003011DA">
        <w:t xml:space="preserve"> </w:t>
      </w:r>
      <w:r w:rsidR="007B34A8" w:rsidRPr="002C41A6">
        <w:t>информацию о состоянии шкафов АСУТП и состоянии связи между ними</w:t>
      </w:r>
      <w:r w:rsidRPr="002C41A6">
        <w:t xml:space="preserve"> (см. пункт 2.4.1</w:t>
      </w:r>
      <w:r w:rsidR="00307D2B" w:rsidRPr="002C41A6">
        <w:t>1</w:t>
      </w:r>
      <w:r w:rsidRPr="002C41A6">
        <w:t>);;</w:t>
      </w:r>
    </w:p>
    <w:p w:rsidR="00A37372" w:rsidRPr="002C41A6" w:rsidRDefault="00A37372" w:rsidP="007312F3">
      <w:pPr>
        <w:pStyle w:val="ac"/>
        <w:numPr>
          <w:ilvl w:val="0"/>
          <w:numId w:val="14"/>
        </w:numPr>
      </w:pPr>
      <w:r w:rsidRPr="002C41A6">
        <w:t>Кнопка - переключает на видеокадр содержащий информацию</w:t>
      </w:r>
      <w:r w:rsidR="0081179B">
        <w:t xml:space="preserve"> о</w:t>
      </w:r>
      <w:r w:rsidRPr="002C41A6">
        <w:t xml:space="preserve"> </w:t>
      </w:r>
      <w:r w:rsidR="007B34A8" w:rsidRPr="002C41A6">
        <w:t xml:space="preserve">моточасах </w:t>
      </w:r>
      <w:r w:rsidR="0081179B">
        <w:t xml:space="preserve">приводов технологического </w:t>
      </w:r>
      <w:r w:rsidR="007B34A8" w:rsidRPr="002C41A6">
        <w:t>оборудования</w:t>
      </w:r>
      <w:r w:rsidRPr="002C41A6">
        <w:t xml:space="preserve"> (см. пункт 2.4.12).</w:t>
      </w:r>
    </w:p>
    <w:p w:rsidR="00A37372" w:rsidRDefault="00A37372" w:rsidP="00BC78F8">
      <w:pPr>
        <w:pStyle w:val="3"/>
      </w:pPr>
      <w:bookmarkStart w:id="21" w:name="_Toc268967793"/>
      <w:bookmarkStart w:id="22" w:name="_Toc381885127"/>
      <w:r>
        <w:lastRenderedPageBreak/>
        <w:t>2.3.3. Менеджер аварийных сообщений</w:t>
      </w:r>
      <w:bookmarkEnd w:id="21"/>
      <w:bookmarkEnd w:id="22"/>
    </w:p>
    <w:p w:rsidR="00A37372" w:rsidRDefault="00A37372" w:rsidP="002F1597">
      <w:pPr>
        <w:pStyle w:val="ac"/>
      </w:pPr>
      <w:r>
        <w:t xml:space="preserve">Аварийные сообщения, предназначены для информирования оператора о происходящих в системе событиях, нарушениях и авариях в текстовом виде. Авария в менеджере </w:t>
      </w:r>
      <w:r w:rsidR="00C27148">
        <w:t>аварийных сообщений</w:t>
      </w:r>
      <w:r>
        <w:t xml:space="preserve"> имеет три состояния:</w:t>
      </w:r>
    </w:p>
    <w:p w:rsidR="00A37372" w:rsidRDefault="00A37372" w:rsidP="007312F3">
      <w:pPr>
        <w:pStyle w:val="ac"/>
        <w:numPr>
          <w:ilvl w:val="0"/>
          <w:numId w:val="24"/>
        </w:numPr>
      </w:pPr>
      <w:proofErr w:type="gramStart"/>
      <w:r>
        <w:t>Активное</w:t>
      </w:r>
      <w:proofErr w:type="gramEnd"/>
      <w:r>
        <w:t xml:space="preserve"> (</w:t>
      </w:r>
      <w:r>
        <w:rPr>
          <w:lang w:val="en-US"/>
        </w:rPr>
        <w:t>ALARM</w:t>
      </w:r>
      <w:r>
        <w:t>) – параметр вышел за установленные границы, сработал аварийный датчик. Отображается жёлтыми буквами на красном фоне.</w:t>
      </w:r>
    </w:p>
    <w:p w:rsidR="00A37372" w:rsidRDefault="00A37372" w:rsidP="007312F3">
      <w:pPr>
        <w:pStyle w:val="ac"/>
        <w:numPr>
          <w:ilvl w:val="0"/>
          <w:numId w:val="24"/>
        </w:numPr>
      </w:pPr>
      <w:proofErr w:type="gramStart"/>
      <w:r>
        <w:t>Нормализованное</w:t>
      </w:r>
      <w:proofErr w:type="gramEnd"/>
      <w:r>
        <w:t xml:space="preserve"> (</w:t>
      </w:r>
      <w:r>
        <w:rPr>
          <w:lang w:val="en-US"/>
        </w:rPr>
        <w:t>NORMAL</w:t>
      </w:r>
      <w:r>
        <w:t>) – параметр вернулся в установленные границы, пропал аварийный сигнал</w:t>
      </w:r>
      <w:r w:rsidR="00C27148">
        <w:t>.</w:t>
      </w:r>
      <w:r w:rsidR="00817FB4" w:rsidRPr="00817FB4">
        <w:t xml:space="preserve"> </w:t>
      </w:r>
      <w:r w:rsidR="00817FB4">
        <w:t>Отображается чёрными буквами на белом фоне.</w:t>
      </w:r>
    </w:p>
    <w:p w:rsidR="00A37372" w:rsidRDefault="00A37372" w:rsidP="007312F3">
      <w:pPr>
        <w:pStyle w:val="ac"/>
        <w:numPr>
          <w:ilvl w:val="0"/>
          <w:numId w:val="24"/>
        </w:numPr>
      </w:pPr>
      <w:proofErr w:type="gramStart"/>
      <w:r>
        <w:t>Подтвержденное</w:t>
      </w:r>
      <w:proofErr w:type="gramEnd"/>
      <w:r>
        <w:t xml:space="preserve"> (</w:t>
      </w:r>
      <w:r>
        <w:rPr>
          <w:lang w:val="en-US"/>
        </w:rPr>
        <w:t>ASK</w:t>
      </w:r>
      <w:r>
        <w:t>) – активная авария квитированная оператором.</w:t>
      </w:r>
      <w:r w:rsidR="00817FB4">
        <w:t xml:space="preserve"> Отображается красными буквами на белом фоне; </w:t>
      </w:r>
    </w:p>
    <w:p w:rsidR="00A37372" w:rsidRDefault="00A37372" w:rsidP="002F1597">
      <w:pPr>
        <w:pStyle w:val="ac"/>
      </w:pPr>
      <w:r>
        <w:t>В менеджере выводится следующая информация:</w:t>
      </w:r>
    </w:p>
    <w:p w:rsidR="00A37372" w:rsidRDefault="00A37372" w:rsidP="007312F3">
      <w:pPr>
        <w:pStyle w:val="ac"/>
        <w:numPr>
          <w:ilvl w:val="0"/>
          <w:numId w:val="23"/>
        </w:numPr>
      </w:pPr>
      <w:r>
        <w:t>дата-время возникновения, нормализации, подтверждения аварии;</w:t>
      </w:r>
    </w:p>
    <w:p w:rsidR="00A37372" w:rsidRDefault="00A37372" w:rsidP="007312F3">
      <w:pPr>
        <w:pStyle w:val="ac"/>
        <w:numPr>
          <w:ilvl w:val="0"/>
          <w:numId w:val="23"/>
        </w:numPr>
      </w:pPr>
      <w:r>
        <w:t>наименование сигнала;</w:t>
      </w:r>
    </w:p>
    <w:p w:rsidR="00A37372" w:rsidRDefault="00A37372" w:rsidP="007312F3">
      <w:pPr>
        <w:pStyle w:val="ac"/>
        <w:numPr>
          <w:ilvl w:val="0"/>
          <w:numId w:val="23"/>
        </w:numPr>
      </w:pPr>
      <w:r>
        <w:t>состояние аварии (</w:t>
      </w:r>
      <w:r w:rsidR="00E153CD">
        <w:t>активное, нормализованное, по</w:t>
      </w:r>
      <w:r w:rsidR="00674A69">
        <w:t>дт</w:t>
      </w:r>
      <w:r>
        <w:t>вержденное);</w:t>
      </w:r>
    </w:p>
    <w:p w:rsidR="00A37372" w:rsidRDefault="00A37372" w:rsidP="007312F3">
      <w:pPr>
        <w:pStyle w:val="ac"/>
        <w:numPr>
          <w:ilvl w:val="0"/>
          <w:numId w:val="23"/>
        </w:numPr>
      </w:pPr>
      <w:r>
        <w:t xml:space="preserve"> местоположение индикатора на мнемосхемах;</w:t>
      </w:r>
    </w:p>
    <w:p w:rsidR="00A37372" w:rsidRDefault="00A37372" w:rsidP="007312F3">
      <w:pPr>
        <w:pStyle w:val="ac"/>
        <w:numPr>
          <w:ilvl w:val="0"/>
          <w:numId w:val="23"/>
        </w:numPr>
      </w:pPr>
      <w:r>
        <w:t xml:space="preserve"> текстовое описание. </w:t>
      </w:r>
    </w:p>
    <w:p w:rsidR="00A37372" w:rsidRDefault="00817FB4" w:rsidP="00E86BF4">
      <w:pPr>
        <w:pStyle w:val="ac"/>
      </w:pPr>
      <w:r>
        <w:t>Квитирование</w:t>
      </w:r>
      <w:r w:rsidR="00A37372">
        <w:t xml:space="preserve"> аварии производится выделением нужного сообщения</w:t>
      </w:r>
      <w:r w:rsidR="003011DA">
        <w:t xml:space="preserve"> </w:t>
      </w:r>
      <w:r w:rsidR="00A37372">
        <w:t>в списке аварий менеджера и нажатием кнопки «</w:t>
      </w:r>
      <w:r>
        <w:t xml:space="preserve">Квитирование - </w:t>
      </w:r>
      <w:proofErr w:type="gramStart"/>
      <w:r>
        <w:t>Выделенный</w:t>
      </w:r>
      <w:proofErr w:type="gramEnd"/>
      <w:r w:rsidR="00A37372">
        <w:t>»</w:t>
      </w:r>
      <w:r>
        <w:t xml:space="preserve"> либо «Квитирование – Все»</w:t>
      </w:r>
      <w:r w:rsidR="00A37372">
        <w:t>.</w:t>
      </w:r>
    </w:p>
    <w:p w:rsidR="00A37372" w:rsidRDefault="00A37372" w:rsidP="00E86BF4">
      <w:pPr>
        <w:pStyle w:val="ac"/>
      </w:pPr>
      <w:r>
        <w:t xml:space="preserve">Менеджер отображается в нижней части всех экранов проекта, а так же продублирован в увеличенном масштабе на отдельной мнемосхеме. </w:t>
      </w:r>
    </w:p>
    <w:p w:rsidR="00A37372" w:rsidRDefault="00D7524C" w:rsidP="00D03DC7">
      <w:pPr>
        <w:keepNext/>
      </w:pPr>
      <w:r>
        <w:rPr>
          <w:noProof/>
        </w:rPr>
        <w:drawing>
          <wp:inline distT="0" distB="0" distL="0" distR="0">
            <wp:extent cx="6299835" cy="625227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D03DC7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3</w:t>
      </w:r>
      <w:r w:rsidR="00A64578">
        <w:rPr>
          <w:noProof/>
        </w:rPr>
        <w:fldChar w:fldCharType="end"/>
      </w:r>
      <w:r>
        <w:t xml:space="preserve">. </w:t>
      </w:r>
      <w:r w:rsidRPr="00157742">
        <w:t>Менеджер аварийных сообщений</w:t>
      </w:r>
      <w:r>
        <w:t>.</w:t>
      </w:r>
    </w:p>
    <w:p w:rsidR="00A37372" w:rsidRDefault="00A37372" w:rsidP="00C26467">
      <w:pPr>
        <w:pStyle w:val="3"/>
      </w:pPr>
      <w:r>
        <w:t xml:space="preserve"> </w:t>
      </w:r>
      <w:bookmarkStart w:id="23" w:name="_Toc268967794"/>
      <w:bookmarkStart w:id="24" w:name="_Toc381885128"/>
      <w:r>
        <w:t>2.3.4. Объекты-индикаторы</w:t>
      </w:r>
      <w:bookmarkEnd w:id="23"/>
      <w:bookmarkEnd w:id="24"/>
    </w:p>
    <w:p w:rsidR="00A37372" w:rsidRDefault="00A37372" w:rsidP="00C26467">
      <w:pPr>
        <w:pStyle w:val="ac"/>
      </w:pPr>
      <w:r>
        <w:t xml:space="preserve">Объекты, визуально представляющие состояние различных объектов или отображающие измеренные технологические параметры, делятся на две категории: дискретные и аналоговые. Примеры дискретных объектов: состояние насоса, положение ключа. Также существуют комбинированные групповые индикаторы, включающие в себя наборы перечисленных выше типов. </w:t>
      </w:r>
    </w:p>
    <w:p w:rsidR="00A37372" w:rsidRDefault="00A37372" w:rsidP="00A970DA">
      <w:pPr>
        <w:pStyle w:val="4"/>
      </w:pPr>
      <w:r>
        <w:lastRenderedPageBreak/>
        <w:t>2.3.4.1. Дискретные индикаторы</w:t>
      </w:r>
    </w:p>
    <w:p w:rsidR="00A37372" w:rsidRDefault="00EB10C4" w:rsidP="00A970DA">
      <w:pPr>
        <w:pStyle w:val="ac"/>
      </w:pPr>
      <w:r>
        <w:t>Дискретные</w:t>
      </w:r>
      <w:r w:rsidR="00A37372">
        <w:t xml:space="preserve"> индикаторы цвето</w:t>
      </w:r>
      <w:r>
        <w:t>вым кодом</w:t>
      </w:r>
      <w:r w:rsidR="00A37372">
        <w:t xml:space="preserve"> и/или текстом отражают состояние, каких либо с</w:t>
      </w:r>
      <w:r>
        <w:t>остояний оборудования имеющих два логических состояния</w:t>
      </w:r>
      <w:r w:rsidR="00A37372">
        <w:t>. В качестве примера таких индикаторов можно привести: индикаторы текуще</w:t>
      </w:r>
      <w:r>
        <w:t>го состояния</w:t>
      </w:r>
      <w:r w:rsidR="00A37372">
        <w:t xml:space="preserve"> технологическ</w:t>
      </w:r>
      <w:r>
        <w:t>ого оборудования</w:t>
      </w:r>
      <w:r w:rsidR="00A37372">
        <w:t>, положение ключа режима управления и т.д.</w:t>
      </w:r>
    </w:p>
    <w:p w:rsidR="002E0CEF" w:rsidRDefault="00EB10C4" w:rsidP="00A970DA">
      <w:pPr>
        <w:pStyle w:val="ac"/>
      </w:pPr>
      <w:r w:rsidRPr="002E0CEF">
        <w:t>Цветовое кодирование состояний</w:t>
      </w:r>
      <w:r w:rsidR="00A37372" w:rsidRPr="002E0CEF">
        <w:t xml:space="preserve"> соответствует</w:t>
      </w:r>
      <w:r w:rsidRPr="002E0CEF">
        <w:t xml:space="preserve"> следующим режимам</w:t>
      </w:r>
      <w:r w:rsidR="00A37372" w:rsidRPr="002E0CEF">
        <w:t>:</w:t>
      </w:r>
    </w:p>
    <w:p w:rsidR="00A37372" w:rsidRPr="00C745D0" w:rsidRDefault="00A37372" w:rsidP="007312F3">
      <w:pPr>
        <w:pStyle w:val="ac"/>
        <w:numPr>
          <w:ilvl w:val="0"/>
          <w:numId w:val="3"/>
        </w:numPr>
      </w:pPr>
      <w:r w:rsidRPr="00C745D0">
        <w:t xml:space="preserve">агрегат остановлен – </w:t>
      </w:r>
      <w:r w:rsidR="00C745D0" w:rsidRPr="00C745D0">
        <w:t>серый</w:t>
      </w:r>
      <w:r w:rsidRPr="00C745D0">
        <w:t>;</w:t>
      </w:r>
    </w:p>
    <w:p w:rsidR="00A37372" w:rsidRPr="00C745D0" w:rsidRDefault="00A37372" w:rsidP="007312F3">
      <w:pPr>
        <w:pStyle w:val="ac"/>
        <w:numPr>
          <w:ilvl w:val="0"/>
          <w:numId w:val="3"/>
        </w:numPr>
      </w:pPr>
      <w:r w:rsidRPr="00C745D0">
        <w:t>агрегат запущен – зеленый;</w:t>
      </w:r>
    </w:p>
    <w:p w:rsidR="00A37372" w:rsidRDefault="00C745D0" w:rsidP="007312F3">
      <w:pPr>
        <w:pStyle w:val="ac"/>
        <w:numPr>
          <w:ilvl w:val="0"/>
          <w:numId w:val="3"/>
        </w:numPr>
      </w:pPr>
      <w:r w:rsidRPr="00C745D0">
        <w:t>авария агрегата</w:t>
      </w:r>
      <w:r w:rsidR="00A37372" w:rsidRPr="00C745D0">
        <w:t xml:space="preserve"> – красный;</w:t>
      </w:r>
    </w:p>
    <w:p w:rsidR="00C745D0" w:rsidRDefault="00C745D0" w:rsidP="00C745D0">
      <w:pPr>
        <w:pStyle w:val="ac"/>
      </w:pPr>
      <w:r>
        <w:t>Также существует графическое отображение типа аварии агрегата:</w:t>
      </w:r>
    </w:p>
    <w:p w:rsidR="00C745D0" w:rsidRPr="00C745D0" w:rsidRDefault="002F2550" w:rsidP="00C745D0">
      <w:pPr>
        <w:pStyle w:val="ac"/>
        <w:numPr>
          <w:ilvl w:val="0"/>
          <w:numId w:val="3"/>
        </w:numPr>
      </w:pPr>
      <w:r>
        <w:t>авария по электрической части</w:t>
      </w:r>
      <w:r w:rsidR="00C745D0" w:rsidRPr="00C745D0">
        <w:t>;</w:t>
      </w:r>
      <w:r w:rsidRPr="002F2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3CAD4A" wp14:editId="26D0AA1B">
            <wp:extent cx="390476" cy="35238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50" w:rsidRDefault="002F2550" w:rsidP="00C745D0">
      <w:pPr>
        <w:pStyle w:val="ac"/>
        <w:numPr>
          <w:ilvl w:val="0"/>
          <w:numId w:val="3"/>
        </w:numPr>
      </w:pPr>
      <w:r>
        <w:t>авария по технологии;</w:t>
      </w:r>
      <w:r w:rsidRPr="002F2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D7EEE" wp14:editId="135B5F48">
            <wp:extent cx="371429" cy="35238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D0" w:rsidRPr="00C745D0" w:rsidRDefault="002F2550" w:rsidP="00C745D0">
      <w:pPr>
        <w:pStyle w:val="ac"/>
        <w:numPr>
          <w:ilvl w:val="0"/>
          <w:numId w:val="3"/>
        </w:numPr>
      </w:pPr>
      <w:r>
        <w:t>авария по безопасности.</w:t>
      </w:r>
      <w:r w:rsidRPr="002F2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5DDF3" wp14:editId="3C90A58B">
            <wp:extent cx="371429" cy="361905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A970DA">
      <w:pPr>
        <w:pStyle w:val="4"/>
      </w:pPr>
      <w:r>
        <w:t>2.3.4.2. Аналоговые индикаторы</w:t>
      </w:r>
    </w:p>
    <w:p w:rsidR="00A37372" w:rsidRPr="00E62817" w:rsidRDefault="00A37372" w:rsidP="00A970DA">
      <w:pPr>
        <w:pStyle w:val="ac"/>
      </w:pPr>
      <w:r>
        <w:t xml:space="preserve">Отображает </w:t>
      </w:r>
      <w:r w:rsidRPr="00F12741">
        <w:t>цифровое</w:t>
      </w:r>
      <w:r w:rsidR="003011DA">
        <w:t xml:space="preserve"> </w:t>
      </w:r>
      <w:r>
        <w:t xml:space="preserve">значение какого либо аналогового технологического параметра в заданных единицах измерения (Пример аналоговых параметров: температура, давление, расход, </w:t>
      </w:r>
      <w:proofErr w:type="spellStart"/>
      <w:r>
        <w:t>и</w:t>
      </w:r>
      <w:r w:rsidR="00E153CD">
        <w:t>.</w:t>
      </w:r>
      <w:r>
        <w:t>т</w:t>
      </w:r>
      <w:proofErr w:type="gramStart"/>
      <w:r>
        <w:t>.д</w:t>
      </w:r>
      <w:proofErr w:type="spellEnd"/>
      <w:proofErr w:type="gramEnd"/>
      <w:r>
        <w:t xml:space="preserve"> ). Цвет значения параметра обозначает:</w:t>
      </w:r>
    </w:p>
    <w:p w:rsidR="00A37372" w:rsidRPr="002A574E" w:rsidRDefault="00A37372" w:rsidP="007312F3">
      <w:pPr>
        <w:pStyle w:val="ac"/>
        <w:numPr>
          <w:ilvl w:val="0"/>
          <w:numId w:val="28"/>
        </w:numPr>
      </w:pPr>
      <w:r w:rsidRPr="002A574E">
        <w:t>красный – параметр вышел за аварийные пределы;</w:t>
      </w:r>
      <w:r w:rsidR="002A574E" w:rsidRPr="002A574E">
        <w:rPr>
          <w:noProof/>
        </w:rPr>
        <w:t xml:space="preserve"> </w:t>
      </w:r>
      <w:r w:rsidR="002A574E" w:rsidRPr="002A574E">
        <w:rPr>
          <w:noProof/>
        </w:rPr>
        <w:drawing>
          <wp:inline distT="0" distB="0" distL="0" distR="0" wp14:anchorId="0E4E4044" wp14:editId="6B043064">
            <wp:extent cx="1228571" cy="59047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2A574E" w:rsidRDefault="00A37372" w:rsidP="007312F3">
      <w:pPr>
        <w:pStyle w:val="ac"/>
        <w:numPr>
          <w:ilvl w:val="0"/>
          <w:numId w:val="28"/>
        </w:numPr>
      </w:pPr>
      <w:r w:rsidRPr="002A574E">
        <w:t>чёрный – параметр находится в рабочем диапазоне.</w:t>
      </w:r>
      <w:r w:rsidR="002A574E" w:rsidRPr="002A574E">
        <w:rPr>
          <w:noProof/>
        </w:rPr>
        <w:t xml:space="preserve"> </w:t>
      </w:r>
      <w:r w:rsidR="002A574E" w:rsidRPr="002A574E">
        <w:rPr>
          <w:noProof/>
        </w:rPr>
        <w:drawing>
          <wp:inline distT="0" distB="0" distL="0" distR="0" wp14:anchorId="1AC1554E" wp14:editId="05F2573F">
            <wp:extent cx="1200000" cy="58095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F12741" w:rsidRDefault="00A37372" w:rsidP="00A970DA">
      <w:pPr>
        <w:pStyle w:val="ac"/>
      </w:pPr>
      <w:r>
        <w:t>Объект является интерактивным, нажатие на него ЛКМ приводит к открытию всплывающего</w:t>
      </w:r>
      <w:r w:rsidR="003011DA">
        <w:t xml:space="preserve"> </w:t>
      </w:r>
      <w:r>
        <w:t xml:space="preserve">окна отображающего </w:t>
      </w:r>
      <w:r w:rsidR="003E5CE8">
        <w:t>архивный график</w:t>
      </w:r>
      <w:r>
        <w:t xml:space="preserve"> по данному параметру.</w:t>
      </w:r>
    </w:p>
    <w:p w:rsidR="00A37372" w:rsidRDefault="00D36D75" w:rsidP="00A970D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299835" cy="3510915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копия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A970DA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4</w:t>
      </w:r>
      <w:r w:rsidR="00A64578">
        <w:rPr>
          <w:noProof/>
        </w:rPr>
        <w:fldChar w:fldCharType="end"/>
      </w:r>
      <w:r>
        <w:t>. Окно с историческим трендом аналогового параметра.</w:t>
      </w:r>
    </w:p>
    <w:p w:rsidR="00A37372" w:rsidRDefault="00A37372" w:rsidP="00A970DA">
      <w:pPr>
        <w:pStyle w:val="ac"/>
      </w:pPr>
      <w:r>
        <w:t>На рисунке, приведенном выше, цифрами обозначено:</w:t>
      </w:r>
    </w:p>
    <w:p w:rsidR="00A37372" w:rsidRDefault="00A37372" w:rsidP="00A970DA">
      <w:pPr>
        <w:pStyle w:val="ac"/>
      </w:pPr>
      <w:r>
        <w:t>1) Область графика (тренда) значений текущего параметра за определенный период времени;</w:t>
      </w:r>
    </w:p>
    <w:p w:rsidR="00D36D75" w:rsidRDefault="00A37372" w:rsidP="00A970DA">
      <w:pPr>
        <w:pStyle w:val="ac"/>
      </w:pPr>
      <w:r>
        <w:t xml:space="preserve">2) </w:t>
      </w:r>
      <w:r w:rsidR="00D36D75">
        <w:t xml:space="preserve">Текущее значение параметра </w:t>
      </w:r>
    </w:p>
    <w:p w:rsidR="00D36D75" w:rsidRDefault="0096543F" w:rsidP="00D36D75">
      <w:pPr>
        <w:pStyle w:val="ac"/>
      </w:pPr>
      <w:r>
        <w:t>3</w:t>
      </w:r>
      <w:r w:rsidR="00D36D75">
        <w:t xml:space="preserve">) Значения аварийных границ параметра </w:t>
      </w:r>
    </w:p>
    <w:p w:rsidR="00A37372" w:rsidRDefault="0096543F" w:rsidP="00A970DA">
      <w:pPr>
        <w:pStyle w:val="ac"/>
      </w:pPr>
      <w:r>
        <w:t>4</w:t>
      </w:r>
      <w:r w:rsidR="00D36D75">
        <w:t xml:space="preserve">) </w:t>
      </w:r>
      <w:r w:rsidR="00A37372">
        <w:t>Кнопка переключения периода отображения</w:t>
      </w:r>
      <w:r w:rsidR="00A37372" w:rsidRPr="003A6C20">
        <w:t xml:space="preserve"> </w:t>
      </w:r>
      <w:r w:rsidR="00A37372">
        <w:t xml:space="preserve">тренда (15 минут или </w:t>
      </w:r>
      <w:r w:rsidR="00E62817" w:rsidRPr="00E62817">
        <w:t>12</w:t>
      </w:r>
      <w:r w:rsidR="00A37372">
        <w:t xml:space="preserve"> часов);</w:t>
      </w:r>
    </w:p>
    <w:p w:rsidR="00A37372" w:rsidRDefault="00A37372" w:rsidP="00491441">
      <w:pPr>
        <w:pStyle w:val="4"/>
      </w:pPr>
      <w:r>
        <w:t>2.3.4.3. Объект-</w:t>
      </w:r>
      <w:r w:rsidR="0096543F">
        <w:t>клапан регулирующий</w:t>
      </w:r>
    </w:p>
    <w:p w:rsidR="00A37372" w:rsidRPr="005123D9" w:rsidRDefault="00A37372" w:rsidP="00C926BA">
      <w:pPr>
        <w:pStyle w:val="ac"/>
      </w:pPr>
      <w:r w:rsidRPr="00C926BA">
        <w:t xml:space="preserve">Объект отображает состояние </w:t>
      </w:r>
      <w:r w:rsidR="0096543F">
        <w:t>клапана регулирующего</w:t>
      </w:r>
      <w:r>
        <w:rPr>
          <w:b/>
          <w:bCs/>
          <w:i/>
        </w:rPr>
        <w:t xml:space="preserve">. </w:t>
      </w:r>
      <w:r>
        <w:t>На технологическом экране объект представлен в следующем виде:</w:t>
      </w:r>
    </w:p>
    <w:p w:rsidR="00A37372" w:rsidRDefault="00D36D75" w:rsidP="00C926BA">
      <w:pPr>
        <w:pStyle w:val="ac"/>
        <w:keepNext/>
        <w:jc w:val="center"/>
      </w:pPr>
      <w:r>
        <w:rPr>
          <w:noProof/>
        </w:rPr>
        <w:drawing>
          <wp:inline distT="0" distB="0" distL="0" distR="0">
            <wp:extent cx="764292" cy="55289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5872" cy="5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C926BA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</w:instrText>
      </w:r>
      <w:r w:rsidR="00A64578">
        <w:instrText xml:space="preserve"> ARABIC </w:instrText>
      </w:r>
      <w:r w:rsidR="00A64578">
        <w:fldChar w:fldCharType="separate"/>
      </w:r>
      <w:r w:rsidR="0043127D">
        <w:rPr>
          <w:noProof/>
        </w:rPr>
        <w:t>5</w:t>
      </w:r>
      <w:r w:rsidR="00A64578">
        <w:rPr>
          <w:noProof/>
        </w:rPr>
        <w:fldChar w:fldCharType="end"/>
      </w:r>
      <w:r>
        <w:t>. Пример объекта-</w:t>
      </w:r>
      <w:r w:rsidR="000B51A7">
        <w:t>клапана регулирующего</w:t>
      </w:r>
      <w:r>
        <w:t>.</w:t>
      </w:r>
    </w:p>
    <w:p w:rsidR="00A37372" w:rsidRPr="00753A3B" w:rsidRDefault="00A37372" w:rsidP="00C926BA">
      <w:pPr>
        <w:pStyle w:val="ac"/>
      </w:pPr>
      <w:r w:rsidRPr="00753A3B">
        <w:t xml:space="preserve">Состояние </w:t>
      </w:r>
      <w:r w:rsidR="0096543F" w:rsidRPr="00753A3B">
        <w:t>клапана регулирующего</w:t>
      </w:r>
      <w:r w:rsidRPr="00753A3B">
        <w:t xml:space="preserve"> отображается следующими цветами:</w:t>
      </w:r>
    </w:p>
    <w:p w:rsidR="00A37372" w:rsidRPr="00753A3B" w:rsidRDefault="00A37372" w:rsidP="007312F3">
      <w:pPr>
        <w:pStyle w:val="ac"/>
        <w:numPr>
          <w:ilvl w:val="0"/>
          <w:numId w:val="6"/>
        </w:numPr>
      </w:pPr>
      <w:r w:rsidRPr="00753A3B">
        <w:t xml:space="preserve">Серый – </w:t>
      </w:r>
      <w:r w:rsidR="0096543F" w:rsidRPr="00753A3B">
        <w:t>клапан регулирующий</w:t>
      </w:r>
      <w:r w:rsidRPr="00753A3B">
        <w:t xml:space="preserve"> закрыт;</w:t>
      </w:r>
      <w:r w:rsidR="00753A3B" w:rsidRPr="00753A3B">
        <w:rPr>
          <w:noProof/>
        </w:rPr>
        <w:t xml:space="preserve"> </w:t>
      </w:r>
      <w:r w:rsidR="00753A3B" w:rsidRPr="00753A3B">
        <w:rPr>
          <w:noProof/>
        </w:rPr>
        <w:drawing>
          <wp:inline distT="0" distB="0" distL="0" distR="0" wp14:anchorId="79D44F6E" wp14:editId="60F83827">
            <wp:extent cx="295238" cy="26666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753A3B" w:rsidRDefault="00A37372" w:rsidP="007312F3">
      <w:pPr>
        <w:numPr>
          <w:ilvl w:val="0"/>
          <w:numId w:val="6"/>
        </w:numPr>
      </w:pPr>
      <w:r w:rsidRPr="00753A3B">
        <w:t xml:space="preserve">Зеленый – </w:t>
      </w:r>
      <w:r w:rsidR="0096543F" w:rsidRPr="00753A3B">
        <w:t>клапан регулирующий</w:t>
      </w:r>
      <w:r w:rsidRPr="00753A3B">
        <w:t xml:space="preserve"> открыт;</w:t>
      </w:r>
      <w:r w:rsidR="00753A3B" w:rsidRPr="00753A3B">
        <w:rPr>
          <w:noProof/>
        </w:rPr>
        <w:t xml:space="preserve"> </w:t>
      </w:r>
      <w:r w:rsidR="00753A3B" w:rsidRPr="00753A3B">
        <w:rPr>
          <w:noProof/>
        </w:rPr>
        <w:drawing>
          <wp:inline distT="0" distB="0" distL="0" distR="0" wp14:anchorId="2D8F207D" wp14:editId="66DE1999">
            <wp:extent cx="285714" cy="266667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753A3B" w:rsidRDefault="000B51A7" w:rsidP="007312F3">
      <w:pPr>
        <w:numPr>
          <w:ilvl w:val="0"/>
          <w:numId w:val="6"/>
        </w:numPr>
      </w:pPr>
      <w:proofErr w:type="gramStart"/>
      <w:r w:rsidRPr="00753A3B">
        <w:lastRenderedPageBreak/>
        <w:t>Желтый</w:t>
      </w:r>
      <w:proofErr w:type="gramEnd"/>
      <w:r w:rsidR="003011DA" w:rsidRPr="00753A3B">
        <w:t xml:space="preserve"> </w:t>
      </w:r>
      <w:r w:rsidR="00A37372" w:rsidRPr="00753A3B">
        <w:t xml:space="preserve">– промежуточное положение </w:t>
      </w:r>
      <w:r w:rsidR="0096543F" w:rsidRPr="00753A3B">
        <w:t>клапан</w:t>
      </w:r>
      <w:r w:rsidRPr="00753A3B">
        <w:t>а</w:t>
      </w:r>
      <w:r w:rsidR="0096543F" w:rsidRPr="00753A3B">
        <w:t xml:space="preserve"> регулирующ</w:t>
      </w:r>
      <w:r w:rsidRPr="00753A3B">
        <w:t>его</w:t>
      </w:r>
      <w:r w:rsidR="00A37372" w:rsidRPr="00753A3B">
        <w:t>;</w:t>
      </w:r>
      <w:r w:rsidR="00753A3B" w:rsidRPr="00753A3B">
        <w:rPr>
          <w:noProof/>
        </w:rPr>
        <w:t xml:space="preserve"> </w:t>
      </w:r>
      <w:r w:rsidR="00753A3B" w:rsidRPr="00753A3B">
        <w:rPr>
          <w:noProof/>
        </w:rPr>
        <w:drawing>
          <wp:inline distT="0" distB="0" distL="0" distR="0" wp14:anchorId="7188F9A4" wp14:editId="2EDDFA78">
            <wp:extent cx="304762" cy="333333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753A3B" w:rsidRDefault="00A37372" w:rsidP="007312F3">
      <w:pPr>
        <w:numPr>
          <w:ilvl w:val="0"/>
          <w:numId w:val="6"/>
        </w:numPr>
      </w:pPr>
      <w:r w:rsidRPr="00753A3B">
        <w:t xml:space="preserve">Красный – аварийное состояние </w:t>
      </w:r>
      <w:r w:rsidR="0096543F" w:rsidRPr="00753A3B">
        <w:t>клапан</w:t>
      </w:r>
      <w:r w:rsidR="000B51A7" w:rsidRPr="00753A3B">
        <w:t>а</w:t>
      </w:r>
      <w:r w:rsidR="0096543F" w:rsidRPr="00753A3B">
        <w:t xml:space="preserve"> регулирующ</w:t>
      </w:r>
      <w:r w:rsidR="000B51A7" w:rsidRPr="00753A3B">
        <w:t>его</w:t>
      </w:r>
      <w:r w:rsidRPr="00753A3B">
        <w:t>.</w:t>
      </w:r>
      <w:r w:rsidR="00753A3B" w:rsidRPr="00753A3B">
        <w:rPr>
          <w:noProof/>
        </w:rPr>
        <w:t xml:space="preserve"> </w:t>
      </w:r>
      <w:r w:rsidR="00753A3B" w:rsidRPr="00753A3B">
        <w:rPr>
          <w:noProof/>
        </w:rPr>
        <w:drawing>
          <wp:inline distT="0" distB="0" distL="0" distR="0" wp14:anchorId="14DEAB08" wp14:editId="3D5418CA">
            <wp:extent cx="276190" cy="2761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2" w:rsidRDefault="00002D12" w:rsidP="00002D12">
      <w:pPr>
        <w:pStyle w:val="ac"/>
      </w:pPr>
      <w:r w:rsidRPr="00A068A6">
        <w:t xml:space="preserve">Статус </w:t>
      </w:r>
      <w:r>
        <w:t>клапана</w:t>
      </w:r>
      <w:r w:rsidRPr="00A068A6">
        <w:t xml:space="preserve"> отображается буквами рядом с объектом и цветом заливки центральной окружности:</w:t>
      </w:r>
    </w:p>
    <w:p w:rsidR="00002D12" w:rsidRPr="00A068A6" w:rsidRDefault="00002D12" w:rsidP="00002D12">
      <w:pPr>
        <w:pStyle w:val="ac"/>
        <w:numPr>
          <w:ilvl w:val="0"/>
          <w:numId w:val="4"/>
        </w:numPr>
      </w:pPr>
      <w:r w:rsidRPr="00A068A6">
        <w:t>«А» - авария (красный);</w:t>
      </w:r>
      <w:r w:rsidRPr="007506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1AA79" wp14:editId="1B25C2E5">
            <wp:extent cx="400000" cy="27619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2" w:rsidRPr="00A068A6" w:rsidRDefault="00002D12" w:rsidP="00002D12">
      <w:pPr>
        <w:pStyle w:val="ac"/>
        <w:numPr>
          <w:ilvl w:val="0"/>
          <w:numId w:val="4"/>
        </w:numPr>
      </w:pPr>
      <w:r w:rsidRPr="00A068A6">
        <w:t>«</w:t>
      </w:r>
      <w:proofErr w:type="gramStart"/>
      <w:r w:rsidRPr="00A068A6">
        <w:t>Р</w:t>
      </w:r>
      <w:proofErr w:type="gramEnd"/>
      <w:r w:rsidRPr="00A068A6">
        <w:t>» - в работе (</w:t>
      </w:r>
      <w:r>
        <w:t xml:space="preserve">мигающий </w:t>
      </w:r>
      <w:r w:rsidRPr="00A068A6">
        <w:t>зеленый);</w:t>
      </w:r>
      <w:r w:rsidRPr="00750679">
        <w:rPr>
          <w:noProof/>
        </w:rPr>
        <w:t xml:space="preserve"> </w:t>
      </w:r>
    </w:p>
    <w:p w:rsidR="00002D12" w:rsidRPr="00A068A6" w:rsidRDefault="00002D12" w:rsidP="00002D12">
      <w:pPr>
        <w:pStyle w:val="ac"/>
        <w:numPr>
          <w:ilvl w:val="0"/>
          <w:numId w:val="4"/>
        </w:numPr>
      </w:pPr>
      <w:r w:rsidRPr="00A068A6">
        <w:t>«Г» - готов к работе (</w:t>
      </w:r>
      <w:proofErr w:type="gramStart"/>
      <w:r w:rsidRPr="00A068A6">
        <w:t>серый</w:t>
      </w:r>
      <w:proofErr w:type="gramEnd"/>
      <w:r w:rsidRPr="00A068A6">
        <w:t>);</w:t>
      </w:r>
      <w:r w:rsidRPr="007506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F3957" wp14:editId="7DA7A4A8">
            <wp:extent cx="409524" cy="29523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2" w:rsidRPr="00A068A6" w:rsidRDefault="00002D12" w:rsidP="00002D12">
      <w:pPr>
        <w:pStyle w:val="ac"/>
        <w:numPr>
          <w:ilvl w:val="0"/>
          <w:numId w:val="4"/>
        </w:numPr>
      </w:pPr>
      <w:r w:rsidRPr="00A068A6">
        <w:t>«Н» - не готов (</w:t>
      </w:r>
      <w:proofErr w:type="gramStart"/>
      <w:r w:rsidRPr="00A068A6">
        <w:t>серый</w:t>
      </w:r>
      <w:proofErr w:type="gramEnd"/>
      <w:r w:rsidRPr="00A068A6">
        <w:t>).</w:t>
      </w:r>
      <w:r w:rsidRPr="007506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8B703" wp14:editId="42A1BDBD">
            <wp:extent cx="400000" cy="295238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E" w:rsidRPr="008F4D6F" w:rsidRDefault="0030125E" w:rsidP="0030125E">
      <w:pPr>
        <w:pStyle w:val="ac"/>
      </w:pPr>
      <w:r w:rsidRPr="00753A3B">
        <w:t>Режим работы клапана регулирующего отображается</w:t>
      </w:r>
      <w:r w:rsidRPr="008F4D6F">
        <w:t xml:space="preserve"> буквами рядом с объектом и цветом заливки контура центральной окружности:</w:t>
      </w:r>
    </w:p>
    <w:p w:rsidR="0030125E" w:rsidRPr="008F4D6F" w:rsidRDefault="0030125E" w:rsidP="0030125E">
      <w:pPr>
        <w:pStyle w:val="ac"/>
        <w:numPr>
          <w:ilvl w:val="0"/>
          <w:numId w:val="5"/>
        </w:numPr>
      </w:pPr>
      <w:r w:rsidRPr="008F4D6F">
        <w:t>«Д» - дистанционный режим (зеленый);</w:t>
      </w:r>
      <w:r w:rsidR="00A62285" w:rsidRPr="008F4D6F">
        <w:rPr>
          <w:noProof/>
        </w:rPr>
        <w:t xml:space="preserve"> </w:t>
      </w:r>
      <w:r w:rsidR="00A62285" w:rsidRPr="008F4D6F">
        <w:rPr>
          <w:noProof/>
        </w:rPr>
        <w:drawing>
          <wp:inline distT="0" distB="0" distL="0" distR="0" wp14:anchorId="744E1696" wp14:editId="72C57D43">
            <wp:extent cx="419048" cy="285714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BA" w:rsidRPr="008F4D6F">
        <w:t xml:space="preserve"> </w:t>
      </w:r>
    </w:p>
    <w:p w:rsidR="0030125E" w:rsidRPr="008F4D6F" w:rsidRDefault="0030125E" w:rsidP="0030125E">
      <w:pPr>
        <w:pStyle w:val="ac"/>
        <w:numPr>
          <w:ilvl w:val="0"/>
          <w:numId w:val="5"/>
        </w:numPr>
      </w:pPr>
      <w:r w:rsidRPr="008F4D6F">
        <w:t>«Л» - локальный режим (желтый);</w:t>
      </w:r>
      <w:r w:rsidR="00A62285" w:rsidRPr="008F4D6F">
        <w:rPr>
          <w:noProof/>
        </w:rPr>
        <w:t xml:space="preserve"> </w:t>
      </w:r>
      <w:r w:rsidR="00A62285" w:rsidRPr="008F4D6F">
        <w:rPr>
          <w:noProof/>
        </w:rPr>
        <w:drawing>
          <wp:inline distT="0" distB="0" distL="0" distR="0" wp14:anchorId="7771EAB6" wp14:editId="68463C54">
            <wp:extent cx="428571" cy="3523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E" w:rsidRPr="008F4D6F" w:rsidRDefault="0030125E" w:rsidP="0030125E">
      <w:pPr>
        <w:pStyle w:val="ac"/>
        <w:numPr>
          <w:ilvl w:val="0"/>
          <w:numId w:val="5"/>
        </w:numPr>
      </w:pPr>
      <w:r w:rsidRPr="008F4D6F">
        <w:t>«</w:t>
      </w:r>
      <w:proofErr w:type="gramStart"/>
      <w:r w:rsidRPr="008F4D6F">
        <w:t>Р</w:t>
      </w:r>
      <w:proofErr w:type="gramEnd"/>
      <w:r w:rsidRPr="008F4D6F">
        <w:t>» - ремонтный режим (красный);</w:t>
      </w:r>
      <w:r w:rsidR="00A62285" w:rsidRPr="008F4D6F">
        <w:rPr>
          <w:noProof/>
        </w:rPr>
        <w:t xml:space="preserve"> </w:t>
      </w:r>
      <w:r w:rsidR="00A62285" w:rsidRPr="008F4D6F">
        <w:rPr>
          <w:noProof/>
        </w:rPr>
        <w:drawing>
          <wp:inline distT="0" distB="0" distL="0" distR="0" wp14:anchorId="6985583A" wp14:editId="3B96909F">
            <wp:extent cx="419048" cy="304762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5E" w:rsidRPr="008F4D6F" w:rsidRDefault="0030125E" w:rsidP="0030125E">
      <w:pPr>
        <w:pStyle w:val="ac"/>
        <w:numPr>
          <w:ilvl w:val="0"/>
          <w:numId w:val="5"/>
        </w:numPr>
      </w:pPr>
      <w:r w:rsidRPr="008F4D6F">
        <w:t>«</w:t>
      </w:r>
      <w:proofErr w:type="gramStart"/>
      <w:r w:rsidRPr="008F4D6F">
        <w:t>З</w:t>
      </w:r>
      <w:proofErr w:type="gramEnd"/>
      <w:r w:rsidRPr="008F4D6F">
        <w:t>» - запрет работы (серый).</w:t>
      </w:r>
      <w:r w:rsidR="00A62285" w:rsidRPr="008F4D6F">
        <w:rPr>
          <w:noProof/>
        </w:rPr>
        <w:t xml:space="preserve"> </w:t>
      </w:r>
      <w:r w:rsidR="00A62285" w:rsidRPr="008F4D6F">
        <w:rPr>
          <w:noProof/>
        </w:rPr>
        <w:drawing>
          <wp:inline distT="0" distB="0" distL="0" distR="0" wp14:anchorId="1A36FEA7" wp14:editId="4AD40CCE">
            <wp:extent cx="419048" cy="30476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C926BA">
      <w:pPr>
        <w:pStyle w:val="ac"/>
      </w:pPr>
      <w:r>
        <w:t xml:space="preserve">Объект является интерактивным. Нажатие ЛКМ на объекте приведет к открытию всплывающего </w:t>
      </w:r>
      <w:r w:rsidR="0096543F">
        <w:t>окна с экраном управления данного</w:t>
      </w:r>
      <w:r>
        <w:t xml:space="preserve"> </w:t>
      </w:r>
      <w:r w:rsidR="0096543F">
        <w:t>клапана регулирующего</w:t>
      </w:r>
      <w:r>
        <w:t>.</w:t>
      </w:r>
    </w:p>
    <w:p w:rsidR="00A37372" w:rsidRDefault="00A37372" w:rsidP="00C926BA">
      <w:pPr>
        <w:pStyle w:val="ac"/>
      </w:pPr>
      <w:r>
        <w:t xml:space="preserve">Окно управления </w:t>
      </w:r>
      <w:r w:rsidR="0096543F">
        <w:t>клапаном регулирующим</w:t>
      </w:r>
      <w:r>
        <w:t xml:space="preserve"> имеет следующий вид:</w:t>
      </w:r>
    </w:p>
    <w:p w:rsidR="00A37372" w:rsidRDefault="005C5D3D" w:rsidP="00C926BA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39098" cy="30389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 копи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26" cy="30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C926BA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</w:instrText>
      </w:r>
      <w:r w:rsidR="00A64578">
        <w:instrText xml:space="preserve"> </w:instrText>
      </w:r>
      <w:r w:rsidR="00A64578">
        <w:fldChar w:fldCharType="separate"/>
      </w:r>
      <w:r w:rsidR="0043127D">
        <w:rPr>
          <w:noProof/>
        </w:rPr>
        <w:t>6</w:t>
      </w:r>
      <w:r w:rsidR="00A64578">
        <w:rPr>
          <w:noProof/>
        </w:rPr>
        <w:fldChar w:fldCharType="end"/>
      </w:r>
      <w:r>
        <w:t xml:space="preserve">. Окно управления </w:t>
      </w:r>
      <w:r w:rsidR="0096543F">
        <w:t>клапаном регулирующим</w:t>
      </w:r>
      <w:r>
        <w:t>.</w:t>
      </w:r>
    </w:p>
    <w:p w:rsidR="00EA531B" w:rsidRDefault="00EA531B" w:rsidP="00EA531B">
      <w:pPr>
        <w:pStyle w:val="ac"/>
      </w:pPr>
      <w:r>
        <w:t>На рисунке, приведенном выше, цифрами обозначено:</w:t>
      </w:r>
    </w:p>
    <w:p w:rsidR="00EA531B" w:rsidRDefault="00EA531B" w:rsidP="00EA531B">
      <w:pPr>
        <w:pStyle w:val="ac"/>
      </w:pPr>
      <w:r>
        <w:t xml:space="preserve">1) Общие параметры </w:t>
      </w:r>
      <w:r w:rsidR="0096543F">
        <w:t>клапана регулирующего</w:t>
      </w:r>
      <w:r>
        <w:t>;</w:t>
      </w:r>
    </w:p>
    <w:p w:rsidR="0096543F" w:rsidRDefault="00EA531B" w:rsidP="0096543F">
      <w:pPr>
        <w:pStyle w:val="ac"/>
      </w:pPr>
      <w:r>
        <w:t xml:space="preserve">2) </w:t>
      </w:r>
      <w:r w:rsidR="0096543F">
        <w:t>Графическое отображение и данные о положении клапана</w:t>
      </w:r>
      <w:r w:rsidR="000B51A7">
        <w:t xml:space="preserve"> и его блокировках</w:t>
      </w:r>
      <w:r w:rsidR="0096543F">
        <w:t>, имеющиеся аварии в графическом виде;</w:t>
      </w:r>
    </w:p>
    <w:p w:rsidR="0096543F" w:rsidRDefault="0096543F" w:rsidP="0096543F">
      <w:pPr>
        <w:pStyle w:val="ac"/>
      </w:pPr>
      <w:r>
        <w:t xml:space="preserve">3) Параметры </w:t>
      </w:r>
      <w:proofErr w:type="spellStart"/>
      <w:r>
        <w:t>эл</w:t>
      </w:r>
      <w:proofErr w:type="gramStart"/>
      <w:r>
        <w:t>.п</w:t>
      </w:r>
      <w:proofErr w:type="gramEnd"/>
      <w:r>
        <w:t>итания</w:t>
      </w:r>
      <w:proofErr w:type="spellEnd"/>
      <w:r w:rsidR="008B634A">
        <w:t xml:space="preserve"> и блокировки</w:t>
      </w:r>
      <w:r>
        <w:t>;</w:t>
      </w:r>
    </w:p>
    <w:p w:rsidR="00EA531B" w:rsidRDefault="0096543F" w:rsidP="00EA531B">
      <w:pPr>
        <w:pStyle w:val="ac"/>
      </w:pPr>
      <w:r>
        <w:t>4</w:t>
      </w:r>
      <w:r w:rsidR="00EA531B">
        <w:t xml:space="preserve">) </w:t>
      </w:r>
      <w:r w:rsidR="008B634A">
        <w:t>Кнопка открытия экрана регулятора</w:t>
      </w:r>
      <w:r>
        <w:t>;</w:t>
      </w:r>
    </w:p>
    <w:p w:rsidR="0096543F" w:rsidRDefault="000B51A7" w:rsidP="0096543F">
      <w:pPr>
        <w:pStyle w:val="ac"/>
      </w:pPr>
      <w:r>
        <w:t>5</w:t>
      </w:r>
      <w:r w:rsidR="0096543F">
        <w:t>) Задание % открытия клапана регулирующего</w:t>
      </w:r>
      <w:r w:rsidR="005C5D3D">
        <w:t>.</w:t>
      </w:r>
    </w:p>
    <w:p w:rsidR="005C5D3D" w:rsidRDefault="005C5D3D" w:rsidP="0096543F">
      <w:pPr>
        <w:pStyle w:val="ac"/>
      </w:pPr>
    </w:p>
    <w:p w:rsidR="005C5D3D" w:rsidRDefault="005C5D3D" w:rsidP="005C5D3D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48308" cy="32719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 копи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74" cy="32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3D" w:rsidRDefault="005C5D3D" w:rsidP="005C5D3D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7</w:t>
      </w:r>
      <w:r w:rsidR="00A64578">
        <w:rPr>
          <w:noProof/>
        </w:rPr>
        <w:fldChar w:fldCharType="end"/>
      </w:r>
      <w:r>
        <w:t>. Окно управления регулятором.</w:t>
      </w:r>
    </w:p>
    <w:p w:rsidR="005C5D3D" w:rsidRDefault="005C5D3D" w:rsidP="005C5D3D">
      <w:pPr>
        <w:pStyle w:val="ac"/>
      </w:pPr>
      <w:r>
        <w:t>На рисунке, приведенном выше, цифрами обозначено:</w:t>
      </w:r>
    </w:p>
    <w:p w:rsidR="005C5D3D" w:rsidRDefault="005C5D3D" w:rsidP="005C5D3D">
      <w:pPr>
        <w:pStyle w:val="ac"/>
      </w:pPr>
      <w:r>
        <w:t>1) Режим клапана регулирующего;</w:t>
      </w:r>
    </w:p>
    <w:p w:rsidR="005C5D3D" w:rsidRDefault="005C5D3D" w:rsidP="005C5D3D">
      <w:pPr>
        <w:pStyle w:val="ac"/>
      </w:pPr>
      <w:r>
        <w:t>2) Кнопка включения, выключения регулятора (</w:t>
      </w:r>
      <w:r w:rsidR="00CA7D3C">
        <w:t>зеленый - включен</w:t>
      </w:r>
      <w:r>
        <w:t>;</w:t>
      </w:r>
      <w:r w:rsidR="00CA7D3C">
        <w:t xml:space="preserve"> серый – выключен);</w:t>
      </w:r>
    </w:p>
    <w:p w:rsidR="005C5D3D" w:rsidRDefault="005C5D3D" w:rsidP="005C5D3D">
      <w:pPr>
        <w:pStyle w:val="ac"/>
      </w:pPr>
      <w:r>
        <w:t xml:space="preserve">3) </w:t>
      </w:r>
      <w:r w:rsidR="00CA7D3C">
        <w:t>Поля задания коэффициентов</w:t>
      </w:r>
      <w:r>
        <w:t>;</w:t>
      </w:r>
    </w:p>
    <w:p w:rsidR="00CA7D3C" w:rsidRDefault="00CA7D3C" w:rsidP="005C5D3D">
      <w:pPr>
        <w:pStyle w:val="ac"/>
      </w:pPr>
      <w:r>
        <w:t>4) Переключение между вкладками настройки.</w:t>
      </w:r>
    </w:p>
    <w:p w:rsidR="00A37372" w:rsidRDefault="00A37372" w:rsidP="00B5358C">
      <w:pPr>
        <w:pStyle w:val="ac"/>
      </w:pPr>
      <w:r>
        <w:t xml:space="preserve">Экран управления </w:t>
      </w:r>
      <w:r w:rsidR="0096543F">
        <w:t xml:space="preserve">клапаном регулирующим </w:t>
      </w:r>
      <w:r>
        <w:t>предоставляет оператору технологического процесса следующие возможности:</w:t>
      </w:r>
    </w:p>
    <w:p w:rsidR="00A37372" w:rsidRDefault="007C35E8" w:rsidP="007312F3">
      <w:pPr>
        <w:numPr>
          <w:ilvl w:val="0"/>
          <w:numId w:val="7"/>
        </w:numPr>
      </w:pPr>
      <w:r>
        <w:t>к</w:t>
      </w:r>
      <w:r w:rsidR="00A37372">
        <w:t xml:space="preserve">онтролировать состояние </w:t>
      </w:r>
      <w:r w:rsidR="0096543F">
        <w:t>клапана регулирующего</w:t>
      </w:r>
      <w:r w:rsidR="00A37372">
        <w:t>;</w:t>
      </w:r>
    </w:p>
    <w:p w:rsidR="00A37372" w:rsidRPr="005C5D3D" w:rsidRDefault="007C35E8" w:rsidP="007312F3">
      <w:pPr>
        <w:numPr>
          <w:ilvl w:val="0"/>
          <w:numId w:val="7"/>
        </w:numPr>
      </w:pPr>
      <w:r>
        <w:t>к</w:t>
      </w:r>
      <w:r w:rsidR="00A37372">
        <w:t xml:space="preserve">онтролировать движение </w:t>
      </w:r>
      <w:r w:rsidR="0096543F">
        <w:t>клапана регулирующего</w:t>
      </w:r>
      <w:r w:rsidR="00A37372">
        <w:t>;</w:t>
      </w:r>
    </w:p>
    <w:p w:rsidR="005C5D3D" w:rsidRDefault="007C35E8" w:rsidP="007312F3">
      <w:pPr>
        <w:numPr>
          <w:ilvl w:val="0"/>
          <w:numId w:val="7"/>
        </w:numPr>
      </w:pPr>
      <w:r>
        <w:t>з</w:t>
      </w:r>
      <w:r w:rsidR="005C5D3D">
        <w:t>адавать коэффициенты регулятора;</w:t>
      </w:r>
    </w:p>
    <w:p w:rsidR="00A37372" w:rsidRPr="00C926BA" w:rsidRDefault="007C35E8" w:rsidP="007312F3">
      <w:pPr>
        <w:numPr>
          <w:ilvl w:val="0"/>
          <w:numId w:val="7"/>
        </w:numPr>
      </w:pPr>
      <w:r>
        <w:t>у</w:t>
      </w:r>
      <w:r w:rsidR="005C4E8B">
        <w:t>правлять положением</w:t>
      </w:r>
      <w:r w:rsidR="00A37372">
        <w:t>.</w:t>
      </w:r>
    </w:p>
    <w:p w:rsidR="00A37372" w:rsidRDefault="00A37372" w:rsidP="005B2F58">
      <w:pPr>
        <w:pStyle w:val="4"/>
      </w:pPr>
      <w:r>
        <w:t>2.3.4.4. Объект-насос</w:t>
      </w:r>
    </w:p>
    <w:p w:rsidR="00A37372" w:rsidRDefault="00A37372" w:rsidP="00A970DA">
      <w:pPr>
        <w:pStyle w:val="ac"/>
      </w:pPr>
      <w:r w:rsidRPr="00C926BA">
        <w:t xml:space="preserve">Объект отображает состояние </w:t>
      </w:r>
      <w:r>
        <w:t>насоса. На технологическом экране объект представлен в следующем виде:</w:t>
      </w:r>
    </w:p>
    <w:p w:rsidR="00A37372" w:rsidRDefault="003414FA" w:rsidP="00F007E0">
      <w:pPr>
        <w:keepNext/>
        <w:jc w:val="center"/>
      </w:pPr>
      <w:r w:rsidRPr="003414F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797442" cy="616689"/>
            <wp:effectExtent l="0" t="0" r="3175" b="0"/>
            <wp:docPr id="72" name="Рисунок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2428" cy="6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F007E0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8</w:t>
      </w:r>
      <w:r w:rsidR="00A64578">
        <w:rPr>
          <w:noProof/>
        </w:rPr>
        <w:fldChar w:fldCharType="end"/>
      </w:r>
      <w:r>
        <w:t>. Объект насос.</w:t>
      </w:r>
    </w:p>
    <w:p w:rsidR="002C3D17" w:rsidRPr="00A068A6" w:rsidRDefault="002C3D17" w:rsidP="002C3D17">
      <w:pPr>
        <w:pStyle w:val="ac"/>
      </w:pPr>
      <w:r w:rsidRPr="00A068A6">
        <w:t>Состояние насоса отображается знаками в центре окружности:</w:t>
      </w:r>
    </w:p>
    <w:p w:rsidR="002C3D17" w:rsidRPr="00A068A6" w:rsidRDefault="002C3D17" w:rsidP="002C3D17">
      <w:pPr>
        <w:pStyle w:val="ac"/>
        <w:numPr>
          <w:ilvl w:val="0"/>
          <w:numId w:val="4"/>
        </w:numPr>
      </w:pPr>
      <w:r w:rsidRPr="00A068A6">
        <w:lastRenderedPageBreak/>
        <w:t>«Зеленый треугольник» - объект запущен и находится в работе;</w:t>
      </w:r>
    </w:p>
    <w:p w:rsidR="002C3D17" w:rsidRPr="00A068A6" w:rsidRDefault="002C3D17" w:rsidP="002C3D17">
      <w:pPr>
        <w:pStyle w:val="ac"/>
        <w:numPr>
          <w:ilvl w:val="0"/>
          <w:numId w:val="4"/>
        </w:numPr>
      </w:pPr>
      <w:r w:rsidRPr="00A068A6">
        <w:t>«Серый квадрат » - объект остановлен.</w:t>
      </w:r>
    </w:p>
    <w:p w:rsidR="00A37372" w:rsidRDefault="002C3D17" w:rsidP="00A970DA">
      <w:pPr>
        <w:pStyle w:val="ac"/>
      </w:pPr>
      <w:r w:rsidRPr="00A068A6">
        <w:t>Статус</w:t>
      </w:r>
      <w:r w:rsidR="00A37372" w:rsidRPr="00A068A6">
        <w:t xml:space="preserve"> насоса отображается</w:t>
      </w:r>
      <w:r w:rsidR="00DD6A40" w:rsidRPr="00A068A6">
        <w:t xml:space="preserve"> буквами рядом с объектом и </w:t>
      </w:r>
      <w:r w:rsidR="00A37372" w:rsidRPr="00A068A6">
        <w:t>цветом заливки</w:t>
      </w:r>
      <w:r w:rsidR="009E6B7B" w:rsidRPr="00A068A6">
        <w:t xml:space="preserve"> центральной</w:t>
      </w:r>
      <w:r w:rsidR="00A37372" w:rsidRPr="00A068A6">
        <w:t xml:space="preserve"> окружности:</w:t>
      </w:r>
    </w:p>
    <w:p w:rsidR="00A37372" w:rsidRPr="00A068A6" w:rsidRDefault="00DD6A40" w:rsidP="007312F3">
      <w:pPr>
        <w:pStyle w:val="ac"/>
        <w:numPr>
          <w:ilvl w:val="0"/>
          <w:numId w:val="4"/>
        </w:numPr>
      </w:pPr>
      <w:r w:rsidRPr="00A068A6">
        <w:t>«А» - авария (красный)</w:t>
      </w:r>
      <w:r w:rsidR="00A37372" w:rsidRPr="00A068A6">
        <w:t>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61B136AA" wp14:editId="668B08E6">
            <wp:extent cx="436605" cy="354741"/>
            <wp:effectExtent l="0" t="0" r="190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736" cy="3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A068A6" w:rsidRDefault="00DD6A40" w:rsidP="007312F3">
      <w:pPr>
        <w:pStyle w:val="ac"/>
        <w:numPr>
          <w:ilvl w:val="0"/>
          <w:numId w:val="4"/>
        </w:numPr>
      </w:pPr>
      <w:r w:rsidRPr="00A068A6">
        <w:t>«</w:t>
      </w:r>
      <w:proofErr w:type="gramStart"/>
      <w:r w:rsidRPr="00A068A6">
        <w:t>Р</w:t>
      </w:r>
      <w:proofErr w:type="gramEnd"/>
      <w:r w:rsidRPr="00A068A6">
        <w:t>» - в работе (зеленый)</w:t>
      </w:r>
      <w:r w:rsidR="00A37372" w:rsidRPr="00A068A6">
        <w:t>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57A36E9F" wp14:editId="33D7AFB4">
            <wp:extent cx="438095" cy="361905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A068A6" w:rsidRDefault="00DD6A40" w:rsidP="007312F3">
      <w:pPr>
        <w:pStyle w:val="ac"/>
        <w:numPr>
          <w:ilvl w:val="0"/>
          <w:numId w:val="4"/>
        </w:numPr>
      </w:pPr>
      <w:r w:rsidRPr="00A068A6">
        <w:t>«Г» - готов к работе (</w:t>
      </w:r>
      <w:proofErr w:type="gramStart"/>
      <w:r w:rsidR="00750679" w:rsidRPr="00A068A6">
        <w:t>серый</w:t>
      </w:r>
      <w:proofErr w:type="gramEnd"/>
      <w:r w:rsidRPr="00A068A6">
        <w:t>)</w:t>
      </w:r>
      <w:r w:rsidR="00A37372" w:rsidRPr="00A068A6">
        <w:t>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63A6AC5C" wp14:editId="0C2F3CCA">
            <wp:extent cx="438095" cy="352381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A068A6" w:rsidRDefault="00DD6A40" w:rsidP="007312F3">
      <w:pPr>
        <w:pStyle w:val="ac"/>
        <w:numPr>
          <w:ilvl w:val="0"/>
          <w:numId w:val="4"/>
        </w:numPr>
      </w:pPr>
      <w:r w:rsidRPr="00A068A6">
        <w:t>«Н» - не готов (</w:t>
      </w:r>
      <w:proofErr w:type="gramStart"/>
      <w:r w:rsidRPr="00A068A6">
        <w:t>серый</w:t>
      </w:r>
      <w:proofErr w:type="gramEnd"/>
      <w:r w:rsidRPr="00A068A6">
        <w:t>)</w:t>
      </w:r>
      <w:r w:rsidR="00A37372" w:rsidRPr="00A068A6">
        <w:t>.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71C51B0D" wp14:editId="31ABB869">
            <wp:extent cx="419048" cy="361905"/>
            <wp:effectExtent l="0" t="0" r="63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A068A6" w:rsidRDefault="00A37372" w:rsidP="00F007E0">
      <w:pPr>
        <w:pStyle w:val="ac"/>
      </w:pPr>
      <w:r w:rsidRPr="00A068A6">
        <w:t xml:space="preserve">Режим работы насоса отображается буквами </w:t>
      </w:r>
      <w:r w:rsidR="00AD51EE" w:rsidRPr="00A068A6">
        <w:t>рядом с объектом</w:t>
      </w:r>
      <w:r w:rsidR="00AB4B40" w:rsidRPr="00A068A6">
        <w:t xml:space="preserve"> и цветом </w:t>
      </w:r>
      <w:r w:rsidR="009E6B7B" w:rsidRPr="00A068A6">
        <w:t>заливки контура центральной окружности</w:t>
      </w:r>
      <w:r w:rsidRPr="00A068A6">
        <w:t>:</w:t>
      </w:r>
    </w:p>
    <w:p w:rsidR="00A37372" w:rsidRPr="00A068A6" w:rsidRDefault="00AB4B40" w:rsidP="007312F3">
      <w:pPr>
        <w:pStyle w:val="ac"/>
        <w:numPr>
          <w:ilvl w:val="0"/>
          <w:numId w:val="5"/>
        </w:numPr>
      </w:pPr>
      <w:r w:rsidRPr="00A068A6">
        <w:t>«Д» - дистанционный режим (зеленый);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69097BA1" wp14:editId="2BD8CD38">
            <wp:extent cx="438095" cy="352381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40" w:rsidRPr="00A068A6" w:rsidRDefault="00AB4B40" w:rsidP="00AB4B40">
      <w:pPr>
        <w:pStyle w:val="ac"/>
        <w:numPr>
          <w:ilvl w:val="0"/>
          <w:numId w:val="5"/>
        </w:numPr>
      </w:pPr>
      <w:r w:rsidRPr="00A068A6">
        <w:t>«Л» - локальный режим (желтый);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5F4B8B76" wp14:editId="70321B69">
            <wp:extent cx="438095" cy="36190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40" w:rsidRPr="00A068A6" w:rsidRDefault="00AB4B40" w:rsidP="00AB4B40">
      <w:pPr>
        <w:pStyle w:val="ac"/>
        <w:numPr>
          <w:ilvl w:val="0"/>
          <w:numId w:val="5"/>
        </w:numPr>
      </w:pPr>
      <w:r w:rsidRPr="00A068A6">
        <w:t>«</w:t>
      </w:r>
      <w:proofErr w:type="gramStart"/>
      <w:r w:rsidRPr="00A068A6">
        <w:t>Р</w:t>
      </w:r>
      <w:proofErr w:type="gramEnd"/>
      <w:r w:rsidRPr="00A068A6">
        <w:t>» - ремонтный режим (красный);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175AE0B4" wp14:editId="146B1483">
            <wp:extent cx="438095" cy="37142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40" w:rsidRPr="00A068A6" w:rsidRDefault="00AB4B40" w:rsidP="00AB4B40">
      <w:pPr>
        <w:pStyle w:val="ac"/>
        <w:numPr>
          <w:ilvl w:val="0"/>
          <w:numId w:val="5"/>
        </w:numPr>
      </w:pPr>
      <w:r w:rsidRPr="00A068A6">
        <w:t>«</w:t>
      </w:r>
      <w:proofErr w:type="gramStart"/>
      <w:r w:rsidRPr="00A068A6">
        <w:t>З</w:t>
      </w:r>
      <w:proofErr w:type="gramEnd"/>
      <w:r w:rsidRPr="00A068A6">
        <w:t>» - запрет работы (серый).</w:t>
      </w:r>
      <w:r w:rsidR="00750679" w:rsidRPr="00750679">
        <w:rPr>
          <w:noProof/>
        </w:rPr>
        <w:t xml:space="preserve"> </w:t>
      </w:r>
      <w:r w:rsidR="00750679">
        <w:rPr>
          <w:noProof/>
        </w:rPr>
        <w:drawing>
          <wp:inline distT="0" distB="0" distL="0" distR="0" wp14:anchorId="3E8E5CF1" wp14:editId="76906D0D">
            <wp:extent cx="428571" cy="361905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05" w:rsidRDefault="00713105" w:rsidP="00713105">
      <w:pPr>
        <w:pStyle w:val="ac"/>
        <w:rPr>
          <w:highlight w:val="yellow"/>
        </w:rPr>
      </w:pPr>
    </w:p>
    <w:p w:rsidR="00713105" w:rsidRDefault="00713105" w:rsidP="00713105">
      <w:pPr>
        <w:pStyle w:val="ac"/>
      </w:pPr>
      <w:r>
        <w:t>Объект является интерактивным. Нажатие ЛКМ на объекте приведет к открытию всплывающего окна с экраном управления данного клапана регулирующего.</w:t>
      </w:r>
    </w:p>
    <w:p w:rsidR="00713105" w:rsidRDefault="00713105" w:rsidP="00713105">
      <w:pPr>
        <w:pStyle w:val="ac"/>
      </w:pPr>
      <w:r>
        <w:t xml:space="preserve">Окно управления </w:t>
      </w:r>
      <w:r w:rsidR="00276CEE">
        <w:t>насосом</w:t>
      </w:r>
      <w:r>
        <w:t xml:space="preserve"> имеет следующий вид:</w:t>
      </w:r>
    </w:p>
    <w:p w:rsidR="00713105" w:rsidRPr="002E6D7F" w:rsidRDefault="00276CEE" w:rsidP="00713105">
      <w:pPr>
        <w:pStyle w:val="ac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503379" cy="3081471"/>
            <wp:effectExtent l="0" t="0" r="254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копия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86" cy="30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EE" w:rsidRDefault="00276CEE" w:rsidP="00276CEE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9</w:t>
      </w:r>
      <w:r w:rsidR="00A64578">
        <w:rPr>
          <w:noProof/>
        </w:rPr>
        <w:fldChar w:fldCharType="end"/>
      </w:r>
      <w:r>
        <w:t>. Окно управления насосом.</w:t>
      </w:r>
    </w:p>
    <w:p w:rsidR="00276CEE" w:rsidRDefault="00276CEE" w:rsidP="00276CEE">
      <w:pPr>
        <w:pStyle w:val="ac"/>
      </w:pPr>
      <w:r>
        <w:t>На рисунке, приведенном выше, цифрами обозначено:</w:t>
      </w:r>
    </w:p>
    <w:p w:rsidR="00276CEE" w:rsidRDefault="00276CEE" w:rsidP="00276CEE">
      <w:pPr>
        <w:pStyle w:val="ac"/>
      </w:pPr>
      <w:r>
        <w:t>1) Общие параметры насоса;</w:t>
      </w:r>
    </w:p>
    <w:p w:rsidR="00276CEE" w:rsidRDefault="00276CEE" w:rsidP="00276CEE">
      <w:pPr>
        <w:pStyle w:val="ac"/>
      </w:pPr>
      <w:r>
        <w:t>2) Графическое отображение и данные о состоянии, статусе и режиме работы насоса;</w:t>
      </w:r>
    </w:p>
    <w:p w:rsidR="00276CEE" w:rsidRDefault="00276CEE" w:rsidP="00276CEE">
      <w:pPr>
        <w:pStyle w:val="ac"/>
      </w:pPr>
      <w:r>
        <w:t>3) Блокировки;</w:t>
      </w:r>
    </w:p>
    <w:p w:rsidR="00276CEE" w:rsidRDefault="00276CEE" w:rsidP="00276CEE">
      <w:pPr>
        <w:pStyle w:val="ac"/>
      </w:pPr>
      <w:r>
        <w:t xml:space="preserve">4) </w:t>
      </w:r>
      <w:proofErr w:type="spellStart"/>
      <w:r>
        <w:t>Моточасы</w:t>
      </w:r>
      <w:proofErr w:type="spellEnd"/>
      <w:r>
        <w:t xml:space="preserve"> данного насоса;</w:t>
      </w:r>
    </w:p>
    <w:p w:rsidR="00276CEE" w:rsidRDefault="00276CEE" w:rsidP="00276CEE">
      <w:pPr>
        <w:pStyle w:val="ac"/>
      </w:pPr>
      <w:r>
        <w:t>5) Кнопки управления насоса.</w:t>
      </w:r>
    </w:p>
    <w:p w:rsidR="00A37372" w:rsidRDefault="00A37372" w:rsidP="00B346E7">
      <w:pPr>
        <w:pStyle w:val="2"/>
      </w:pPr>
      <w:r>
        <w:br w:type="page"/>
      </w:r>
      <w:bookmarkStart w:id="25" w:name="_Toc268967795"/>
      <w:bookmarkStart w:id="26" w:name="_Toc381885129"/>
      <w:r>
        <w:lastRenderedPageBreak/>
        <w:t>2.4. Описание видеокадров (экранных форм, мнемосхем)</w:t>
      </w:r>
      <w:bookmarkEnd w:id="25"/>
      <w:bookmarkEnd w:id="26"/>
    </w:p>
    <w:p w:rsidR="00A37372" w:rsidRDefault="00A37372" w:rsidP="00DF2241">
      <w:pPr>
        <w:pStyle w:val="3"/>
      </w:pPr>
      <w:bookmarkStart w:id="27" w:name="_Toc268967796"/>
      <w:bookmarkStart w:id="28" w:name="_Toc381885130"/>
      <w:r>
        <w:t xml:space="preserve">2.4.1. Главный </w:t>
      </w:r>
      <w:r w:rsidR="00DC1538">
        <w:t>1</w:t>
      </w:r>
      <w:bookmarkEnd w:id="27"/>
      <w:bookmarkEnd w:id="28"/>
    </w:p>
    <w:p w:rsidR="00A37372" w:rsidRDefault="00A37372" w:rsidP="004C4123">
      <w:pPr>
        <w:pStyle w:val="ac"/>
      </w:pPr>
      <w:r>
        <w:t>На данном видеокадре отображается краткая</w:t>
      </w:r>
      <w:r w:rsidR="00192C05">
        <w:t xml:space="preserve"> технологическая</w:t>
      </w:r>
      <w:r>
        <w:t xml:space="preserve"> информация по </w:t>
      </w:r>
      <w:r w:rsidR="00192C05">
        <w:t>отделению дробления, отделению измельчения и гравитационного обогащения, а так же системы водоснабжения оборотной водой</w:t>
      </w:r>
      <w:r>
        <w:t>.</w:t>
      </w:r>
    </w:p>
    <w:p w:rsidR="00A37372" w:rsidRDefault="00344442" w:rsidP="0020123F">
      <w:pPr>
        <w:pStyle w:val="ac"/>
        <w:keepNext/>
        <w:ind w:firstLine="0"/>
      </w:pPr>
      <w:r>
        <w:rPr>
          <w:noProof/>
        </w:rPr>
        <w:drawing>
          <wp:inline distT="0" distB="0" distL="0" distR="0">
            <wp:extent cx="6299835" cy="3975735"/>
            <wp:effectExtent l="0" t="0" r="571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копия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4C4123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10</w:t>
      </w:r>
      <w:r w:rsidR="00A64578">
        <w:rPr>
          <w:noProof/>
        </w:rPr>
        <w:fldChar w:fldCharType="end"/>
      </w:r>
      <w:r>
        <w:t>. Видеокадр «</w:t>
      </w:r>
      <w:r w:rsidR="006A07B8">
        <w:t>Главный 1</w:t>
      </w:r>
      <w:r>
        <w:t>».</w:t>
      </w:r>
    </w:p>
    <w:p w:rsidR="00A37372" w:rsidRDefault="00A37372" w:rsidP="00B10E27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 (смотрите рисунок выше):</w:t>
      </w:r>
    </w:p>
    <w:p w:rsidR="00A37372" w:rsidRDefault="00A37372" w:rsidP="007312F3">
      <w:pPr>
        <w:pStyle w:val="ac"/>
        <w:numPr>
          <w:ilvl w:val="0"/>
          <w:numId w:val="29"/>
        </w:numPr>
      </w:pPr>
      <w:r>
        <w:t>Навигационное меню;</w:t>
      </w:r>
    </w:p>
    <w:p w:rsidR="00A37372" w:rsidRDefault="00A37372" w:rsidP="007312F3">
      <w:pPr>
        <w:pStyle w:val="ac"/>
        <w:numPr>
          <w:ilvl w:val="0"/>
          <w:numId w:val="29"/>
        </w:numPr>
      </w:pPr>
      <w:r>
        <w:t>Наименование экрана;</w:t>
      </w:r>
    </w:p>
    <w:p w:rsidR="007A1995" w:rsidRDefault="007A1995" w:rsidP="007312F3">
      <w:pPr>
        <w:pStyle w:val="ac"/>
        <w:numPr>
          <w:ilvl w:val="0"/>
          <w:numId w:val="29"/>
        </w:numPr>
      </w:pPr>
      <w:r>
        <w:t>Наименование отделения;</w:t>
      </w:r>
    </w:p>
    <w:p w:rsidR="00FE7983" w:rsidRDefault="00FE7983" w:rsidP="007312F3">
      <w:pPr>
        <w:pStyle w:val="ac"/>
        <w:numPr>
          <w:ilvl w:val="0"/>
          <w:numId w:val="29"/>
        </w:numPr>
      </w:pPr>
      <w:r>
        <w:t>Отображение тока, производительности ПЧ и задание производительности ПЧ ПП-1.1</w:t>
      </w:r>
      <w:r w:rsidR="001232B6">
        <w:t>;</w:t>
      </w:r>
    </w:p>
    <w:p w:rsidR="00A37372" w:rsidRDefault="00A37372" w:rsidP="007312F3">
      <w:pPr>
        <w:pStyle w:val="ac"/>
        <w:numPr>
          <w:ilvl w:val="0"/>
          <w:numId w:val="29"/>
        </w:numPr>
      </w:pPr>
      <w:r>
        <w:t xml:space="preserve">Индикаторы </w:t>
      </w:r>
      <w:r w:rsidR="00FE7983">
        <w:t>пластинчатого питателя</w:t>
      </w:r>
      <w:r w:rsidR="005B7D6C">
        <w:t xml:space="preserve"> ПП-1.1</w:t>
      </w:r>
      <w:r>
        <w:t>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lastRenderedPageBreak/>
        <w:t>режим работы пластинчатого питателя (ремонтный /локальный/дистанционный/запрет работы);</w:t>
      </w:r>
    </w:p>
    <w:p w:rsidR="00A37372" w:rsidRDefault="00A37372" w:rsidP="007312F3">
      <w:pPr>
        <w:pStyle w:val="ac"/>
        <w:numPr>
          <w:ilvl w:val="0"/>
          <w:numId w:val="8"/>
        </w:numPr>
      </w:pPr>
      <w:r>
        <w:t xml:space="preserve">состояние </w:t>
      </w:r>
      <w:r w:rsidR="00FE7983">
        <w:t xml:space="preserve">пластинчатого питателя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A37372" w:rsidRDefault="00A37372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FE7983" w:rsidRDefault="00FE7983" w:rsidP="007312F3">
      <w:pPr>
        <w:pStyle w:val="ac"/>
        <w:numPr>
          <w:ilvl w:val="0"/>
          <w:numId w:val="29"/>
        </w:numPr>
      </w:pPr>
      <w:r>
        <w:t>Индикаторы конвейера ленточного КЛ-1.3,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конвейера ленточного (ремонтный /локальный/дистанционный/запрет работы);</w:t>
      </w:r>
    </w:p>
    <w:p w:rsidR="00FE7983" w:rsidRDefault="00FE7983" w:rsidP="007312F3">
      <w:pPr>
        <w:pStyle w:val="ac"/>
        <w:numPr>
          <w:ilvl w:val="0"/>
          <w:numId w:val="8"/>
        </w:numPr>
      </w:pPr>
      <w:r>
        <w:t>состояние конвейера ленточного 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FE7983" w:rsidRDefault="00FE7983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FE7983" w:rsidRDefault="00FE7983" w:rsidP="007312F3">
      <w:pPr>
        <w:pStyle w:val="ac"/>
        <w:numPr>
          <w:ilvl w:val="0"/>
          <w:numId w:val="29"/>
        </w:numPr>
      </w:pPr>
      <w:r>
        <w:t>ШЗД,</w:t>
      </w:r>
      <w:r w:rsidR="003011DA">
        <w:t xml:space="preserve"> </w:t>
      </w:r>
      <w:r>
        <w:t>отображается следующая информация:</w:t>
      </w:r>
    </w:p>
    <w:p w:rsidR="001232B6" w:rsidRDefault="00A068A6" w:rsidP="001232B6">
      <w:pPr>
        <w:pStyle w:val="ac"/>
        <w:numPr>
          <w:ilvl w:val="0"/>
          <w:numId w:val="10"/>
        </w:numPr>
      </w:pPr>
      <w:r>
        <w:t>режим работы шнеко</w:t>
      </w:r>
      <w:r w:rsidR="001232B6">
        <w:t>зубчатой дробилки (ремонтный /локальный/дистанционный/запрет работы);</w:t>
      </w:r>
    </w:p>
    <w:p w:rsidR="00FE7983" w:rsidRDefault="00FE7983" w:rsidP="007312F3">
      <w:pPr>
        <w:pStyle w:val="ac"/>
        <w:numPr>
          <w:ilvl w:val="0"/>
          <w:numId w:val="10"/>
        </w:numPr>
      </w:pPr>
      <w:r>
        <w:t>статус (наличие аварий и неисправностей);</w:t>
      </w:r>
    </w:p>
    <w:p w:rsidR="001232B6" w:rsidRDefault="00A068A6" w:rsidP="001232B6">
      <w:pPr>
        <w:pStyle w:val="ac"/>
        <w:numPr>
          <w:ilvl w:val="0"/>
          <w:numId w:val="10"/>
        </w:numPr>
      </w:pPr>
      <w:r>
        <w:t>состояние шнеко</w:t>
      </w:r>
      <w:r w:rsidR="001232B6">
        <w:t>зубчатой дробилки (в работе</w:t>
      </w:r>
      <w:r w:rsidR="001232B6" w:rsidRPr="00726DF5">
        <w:t>/</w:t>
      </w:r>
      <w:proofErr w:type="gramStart"/>
      <w:r w:rsidR="001232B6">
        <w:t>остановлена</w:t>
      </w:r>
      <w:proofErr w:type="gramEnd"/>
      <w:r w:rsidR="001232B6">
        <w:t>);</w:t>
      </w:r>
    </w:p>
    <w:p w:rsidR="00FE7983" w:rsidRDefault="00FE7983" w:rsidP="007312F3">
      <w:pPr>
        <w:pStyle w:val="ac"/>
        <w:numPr>
          <w:ilvl w:val="0"/>
          <w:numId w:val="10"/>
        </w:numPr>
      </w:pPr>
      <w:r>
        <w:t xml:space="preserve">нагрузка привода </w:t>
      </w:r>
      <w:r w:rsidR="00A068A6">
        <w:t>шнеко</w:t>
      </w:r>
      <w:r w:rsidR="005B7D6C">
        <w:t>зубчатой дробилки</w:t>
      </w:r>
      <w:r w:rsidR="001232B6">
        <w:t>;</w:t>
      </w:r>
    </w:p>
    <w:p w:rsidR="007D558F" w:rsidRDefault="007D558F" w:rsidP="007312F3">
      <w:pPr>
        <w:pStyle w:val="ac"/>
        <w:numPr>
          <w:ilvl w:val="0"/>
          <w:numId w:val="10"/>
        </w:numPr>
      </w:pPr>
      <w:r>
        <w:t>температура масла</w:t>
      </w:r>
      <w:r w:rsidR="00AE195B">
        <w:t xml:space="preserve"> редуктора </w:t>
      </w:r>
      <w:r w:rsidR="00A068A6">
        <w:t>шнеко</w:t>
      </w:r>
      <w:r w:rsidR="005B7D6C">
        <w:t>зубчатой дробилки.</w:t>
      </w:r>
    </w:p>
    <w:p w:rsidR="005B7D6C" w:rsidRDefault="005B7D6C" w:rsidP="007312F3">
      <w:pPr>
        <w:pStyle w:val="ac"/>
        <w:numPr>
          <w:ilvl w:val="0"/>
          <w:numId w:val="29"/>
        </w:numPr>
      </w:pPr>
      <w:r>
        <w:t>Индикаторы конвейера ленточного</w:t>
      </w:r>
      <w:r w:rsidR="003011DA">
        <w:t xml:space="preserve"> </w:t>
      </w:r>
      <w:r>
        <w:t>КЛ-1.5,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 xml:space="preserve">режим работы </w:t>
      </w:r>
      <w:r w:rsidR="00A068A6">
        <w:t>конвейера ленточного (ремонтный</w:t>
      </w:r>
      <w:r>
        <w:t>/</w:t>
      </w:r>
      <w:r w:rsidR="00A068A6" w:rsidRPr="00A068A6">
        <w:t xml:space="preserve"> </w:t>
      </w:r>
      <w:r>
        <w:t>локальный/</w:t>
      </w:r>
      <w:r w:rsidR="00A068A6" w:rsidRPr="00A068A6">
        <w:t xml:space="preserve"> </w:t>
      </w:r>
      <w:r>
        <w:t>дистанционный/</w:t>
      </w:r>
      <w:r w:rsidR="00A068A6" w:rsidRPr="00A068A6">
        <w:t xml:space="preserve"> </w:t>
      </w:r>
      <w:r>
        <w:t>запрет работы);</w:t>
      </w:r>
    </w:p>
    <w:p w:rsidR="005B7D6C" w:rsidRDefault="005B7D6C" w:rsidP="007312F3">
      <w:pPr>
        <w:pStyle w:val="ac"/>
        <w:numPr>
          <w:ilvl w:val="0"/>
          <w:numId w:val="8"/>
        </w:numPr>
      </w:pPr>
      <w:r>
        <w:t>состояние конвейера ленточного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5B7D6C" w:rsidRDefault="005B7D6C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5B7D6C" w:rsidRDefault="005B7D6C" w:rsidP="007312F3">
      <w:pPr>
        <w:pStyle w:val="ac"/>
        <w:numPr>
          <w:ilvl w:val="0"/>
          <w:numId w:val="8"/>
        </w:numPr>
      </w:pPr>
      <w:r>
        <w:t>информация о производительности и наработке весов конвейера ленточного.</w:t>
      </w:r>
    </w:p>
    <w:p w:rsidR="005B7D6C" w:rsidRDefault="005B7D6C" w:rsidP="007312F3">
      <w:pPr>
        <w:pStyle w:val="ac"/>
        <w:numPr>
          <w:ilvl w:val="0"/>
          <w:numId w:val="29"/>
        </w:numPr>
      </w:pPr>
      <w:r>
        <w:t>Индикаторы конвейера ленточного</w:t>
      </w:r>
      <w:r w:rsidR="003011DA">
        <w:t xml:space="preserve"> </w:t>
      </w:r>
      <w:r>
        <w:t>КЛ-1.</w:t>
      </w:r>
      <w:r w:rsidR="00282326">
        <w:t>6</w:t>
      </w:r>
      <w:r>
        <w:t>, отображают информацию:</w:t>
      </w:r>
    </w:p>
    <w:p w:rsidR="00415EAC" w:rsidRDefault="00415EAC" w:rsidP="007312F3">
      <w:pPr>
        <w:pStyle w:val="ac"/>
        <w:numPr>
          <w:ilvl w:val="0"/>
          <w:numId w:val="8"/>
        </w:numPr>
      </w:pPr>
      <w:r>
        <w:t xml:space="preserve">режим работы </w:t>
      </w:r>
      <w:r w:rsidR="00A068A6">
        <w:t>конвейера ленточного (ремонтный</w:t>
      </w:r>
      <w:r>
        <w:t>/</w:t>
      </w:r>
      <w:r w:rsidR="00A068A6" w:rsidRPr="00A068A6">
        <w:t xml:space="preserve"> </w:t>
      </w:r>
      <w:r>
        <w:t>локальный/</w:t>
      </w:r>
      <w:r w:rsidR="00A068A6" w:rsidRPr="00A068A6">
        <w:t xml:space="preserve"> </w:t>
      </w:r>
      <w:r>
        <w:t>дистанционный/</w:t>
      </w:r>
      <w:r w:rsidR="00A068A6" w:rsidRPr="00A068A6">
        <w:t xml:space="preserve"> </w:t>
      </w:r>
      <w:r>
        <w:t>запрет работы);</w:t>
      </w:r>
    </w:p>
    <w:p w:rsidR="005B7D6C" w:rsidRDefault="005B7D6C" w:rsidP="007312F3">
      <w:pPr>
        <w:pStyle w:val="ac"/>
        <w:numPr>
          <w:ilvl w:val="0"/>
          <w:numId w:val="8"/>
        </w:numPr>
      </w:pPr>
      <w:r>
        <w:t>состояние конвейера ленточного</w:t>
      </w:r>
      <w:r w:rsidR="003011DA">
        <w:t xml:space="preserve"> </w:t>
      </w:r>
      <w:r>
        <w:t>(в работе</w:t>
      </w:r>
      <w:r w:rsidRPr="00726DF5">
        <w:t>/</w:t>
      </w:r>
      <w:r w:rsidR="00A068A6" w:rsidRPr="00A068A6">
        <w:t xml:space="preserve"> </w:t>
      </w:r>
      <w:proofErr w:type="gramStart"/>
      <w:r>
        <w:t>остановлен</w:t>
      </w:r>
      <w:proofErr w:type="gramEnd"/>
      <w:r>
        <w:t>);</w:t>
      </w:r>
    </w:p>
    <w:p w:rsidR="005B7D6C" w:rsidRDefault="005B7D6C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282326" w:rsidRDefault="00282326" w:rsidP="007312F3">
      <w:pPr>
        <w:pStyle w:val="ac"/>
        <w:numPr>
          <w:ilvl w:val="0"/>
          <w:numId w:val="29"/>
        </w:numPr>
      </w:pPr>
      <w:r>
        <w:t>Отображение производительности ПЧ и задание производительности ПЧ ПП-1.7</w:t>
      </w:r>
    </w:p>
    <w:p w:rsidR="00282326" w:rsidRDefault="00282326" w:rsidP="00282326">
      <w:pPr>
        <w:pStyle w:val="ac"/>
        <w:ind w:left="1069" w:firstLine="0"/>
      </w:pPr>
      <w:r>
        <w:lastRenderedPageBreak/>
        <w:t>Индикаторы пластинчатого питателя ПП-1.7, отображают информацию:</w:t>
      </w:r>
    </w:p>
    <w:p w:rsidR="00415EAC" w:rsidRDefault="00415EAC" w:rsidP="007312F3">
      <w:pPr>
        <w:pStyle w:val="ac"/>
        <w:numPr>
          <w:ilvl w:val="0"/>
          <w:numId w:val="8"/>
        </w:numPr>
      </w:pPr>
      <w:r>
        <w:t>режим работы пл</w:t>
      </w:r>
      <w:r w:rsidR="00A068A6">
        <w:t>астинчатого питателя (ремонтный</w:t>
      </w:r>
      <w:r>
        <w:t>/</w:t>
      </w:r>
      <w:r w:rsidR="00A068A6" w:rsidRPr="00A068A6">
        <w:t xml:space="preserve"> </w:t>
      </w:r>
      <w:r>
        <w:t>локальный/</w:t>
      </w:r>
      <w:r w:rsidR="00A068A6" w:rsidRPr="00A068A6">
        <w:t xml:space="preserve"> </w:t>
      </w:r>
      <w:r>
        <w:t>дистанционный/</w:t>
      </w:r>
      <w:r w:rsidR="00A068A6" w:rsidRPr="00A068A6">
        <w:t xml:space="preserve"> </w:t>
      </w:r>
      <w:r>
        <w:t>запрет работы);</w:t>
      </w:r>
    </w:p>
    <w:p w:rsidR="00282326" w:rsidRDefault="00282326" w:rsidP="007312F3">
      <w:pPr>
        <w:pStyle w:val="ac"/>
        <w:numPr>
          <w:ilvl w:val="0"/>
          <w:numId w:val="8"/>
        </w:numPr>
      </w:pPr>
      <w:r>
        <w:t>состояние пластинчатого питателя (в работе</w:t>
      </w:r>
      <w:r w:rsidRPr="00726DF5">
        <w:t>/</w:t>
      </w:r>
      <w:r w:rsidR="00A068A6" w:rsidRPr="00A068A6">
        <w:t xml:space="preserve"> </w:t>
      </w:r>
      <w:proofErr w:type="gramStart"/>
      <w:r>
        <w:t>остановлен</w:t>
      </w:r>
      <w:proofErr w:type="gramEnd"/>
      <w:r>
        <w:t>);</w:t>
      </w:r>
    </w:p>
    <w:p w:rsidR="00282326" w:rsidRDefault="00282326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5B012F" w:rsidRDefault="005B012F" w:rsidP="007312F3">
      <w:pPr>
        <w:pStyle w:val="ac"/>
        <w:numPr>
          <w:ilvl w:val="0"/>
          <w:numId w:val="8"/>
        </w:numPr>
      </w:pPr>
      <w:r>
        <w:t>производительность и задание производительности пп-1.7.</w:t>
      </w:r>
    </w:p>
    <w:p w:rsidR="00282326" w:rsidRDefault="00282326" w:rsidP="007312F3">
      <w:pPr>
        <w:pStyle w:val="ac"/>
        <w:numPr>
          <w:ilvl w:val="0"/>
          <w:numId w:val="29"/>
        </w:numPr>
      </w:pPr>
      <w:r>
        <w:t>Индикаторы конвейера ленточного</w:t>
      </w:r>
      <w:r w:rsidR="003011DA">
        <w:t xml:space="preserve"> </w:t>
      </w:r>
      <w:r>
        <w:t>КЛ-2.1,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 xml:space="preserve">режим работы </w:t>
      </w:r>
      <w:r w:rsidR="00A068A6">
        <w:t>конвейера ленточного (ремонтный</w:t>
      </w:r>
      <w:r>
        <w:t>/</w:t>
      </w:r>
      <w:r w:rsidR="00A068A6" w:rsidRPr="00A068A6">
        <w:t xml:space="preserve"> </w:t>
      </w:r>
      <w:r>
        <w:t>локальный/</w:t>
      </w:r>
      <w:r w:rsidR="00A068A6" w:rsidRPr="00A068A6">
        <w:t xml:space="preserve"> </w:t>
      </w:r>
      <w:r>
        <w:t>дистанционный/</w:t>
      </w:r>
      <w:r w:rsidR="00A068A6" w:rsidRPr="00A068A6">
        <w:t xml:space="preserve"> </w:t>
      </w:r>
      <w:r>
        <w:t>запрет работы);</w:t>
      </w:r>
    </w:p>
    <w:p w:rsidR="00282326" w:rsidRDefault="00282326" w:rsidP="007312F3">
      <w:pPr>
        <w:pStyle w:val="ac"/>
        <w:numPr>
          <w:ilvl w:val="0"/>
          <w:numId w:val="8"/>
        </w:numPr>
      </w:pPr>
      <w:r>
        <w:t>состояние конвейера ленточного</w:t>
      </w:r>
      <w:r w:rsidR="003011DA">
        <w:t xml:space="preserve"> </w:t>
      </w:r>
      <w:r>
        <w:t>(в работе</w:t>
      </w:r>
      <w:r w:rsidRPr="00726DF5">
        <w:t>/</w:t>
      </w:r>
      <w:r w:rsidR="00A068A6" w:rsidRPr="00A068A6">
        <w:t xml:space="preserve"> </w:t>
      </w:r>
      <w:proofErr w:type="gramStart"/>
      <w:r>
        <w:t>остановлен</w:t>
      </w:r>
      <w:proofErr w:type="gramEnd"/>
      <w:r>
        <w:t>);</w:t>
      </w:r>
    </w:p>
    <w:p w:rsidR="00282326" w:rsidRDefault="00282326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282326" w:rsidRDefault="00282326" w:rsidP="007312F3">
      <w:pPr>
        <w:pStyle w:val="ac"/>
        <w:numPr>
          <w:ilvl w:val="0"/>
          <w:numId w:val="8"/>
        </w:numPr>
      </w:pPr>
      <w:r>
        <w:t>информация о производительности и наработке весов конвейера ленточного.</w:t>
      </w:r>
    </w:p>
    <w:p w:rsidR="004861AB" w:rsidRDefault="004861AB" w:rsidP="007312F3">
      <w:pPr>
        <w:pStyle w:val="ac"/>
        <w:numPr>
          <w:ilvl w:val="0"/>
          <w:numId w:val="29"/>
        </w:numPr>
      </w:pPr>
      <w:r>
        <w:t>Индикаторы дренажных насосов,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дренажных насосов (ручной/автоматический/запрет работы);</w:t>
      </w:r>
    </w:p>
    <w:p w:rsidR="004861AB" w:rsidRDefault="004861AB" w:rsidP="007312F3">
      <w:pPr>
        <w:pStyle w:val="ac"/>
        <w:numPr>
          <w:ilvl w:val="0"/>
          <w:numId w:val="8"/>
        </w:numPr>
      </w:pPr>
      <w:r>
        <w:t>состояние дренажных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861AB" w:rsidRDefault="004861AB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080C6A" w:rsidRDefault="00080C6A" w:rsidP="007312F3">
      <w:pPr>
        <w:pStyle w:val="ac"/>
        <w:numPr>
          <w:ilvl w:val="0"/>
          <w:numId w:val="29"/>
        </w:numPr>
      </w:pPr>
      <w:r>
        <w:t>Индикаторы насосов Н</w:t>
      </w:r>
      <w:proofErr w:type="gramStart"/>
      <w:r>
        <w:t>2</w:t>
      </w:r>
      <w:proofErr w:type="gramEnd"/>
      <w:r>
        <w:t>.1, Н2.2,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насосов (ремонтный /локальный/дистанционный/запрет работы);</w:t>
      </w:r>
    </w:p>
    <w:p w:rsidR="00080C6A" w:rsidRDefault="00080C6A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080C6A" w:rsidRDefault="00080C6A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3A1220" w:rsidRDefault="003A1220" w:rsidP="007312F3">
      <w:pPr>
        <w:pStyle w:val="ac"/>
        <w:numPr>
          <w:ilvl w:val="0"/>
          <w:numId w:val="29"/>
        </w:numPr>
      </w:pPr>
      <w:r>
        <w:t xml:space="preserve">Индикаторы насосов </w:t>
      </w:r>
      <w:r w:rsidR="0057618D">
        <w:t>2.4.1</w:t>
      </w:r>
      <w:r>
        <w:t xml:space="preserve">, </w:t>
      </w:r>
      <w:r w:rsidR="0057618D">
        <w:t>2.4.2</w:t>
      </w:r>
      <w:r>
        <w:t>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насосов (ремонтный /локальный/дистанционный/запрет работы);</w:t>
      </w:r>
    </w:p>
    <w:p w:rsidR="003A1220" w:rsidRDefault="003A1220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3A1220" w:rsidRDefault="003A1220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3A1220" w:rsidRDefault="003A1220" w:rsidP="007312F3">
      <w:pPr>
        <w:pStyle w:val="ac"/>
        <w:numPr>
          <w:ilvl w:val="0"/>
          <w:numId w:val="8"/>
        </w:numPr>
      </w:pPr>
      <w:r>
        <w:t xml:space="preserve">информация о производительности и </w:t>
      </w:r>
      <w:r w:rsidR="00A709B3">
        <w:t>токе привода</w:t>
      </w:r>
      <w:r w:rsidR="002447AB">
        <w:t xml:space="preserve"> насосов</w:t>
      </w:r>
      <w:r>
        <w:t>.</w:t>
      </w:r>
    </w:p>
    <w:p w:rsidR="002447AB" w:rsidRPr="00A068A6" w:rsidRDefault="002447AB" w:rsidP="007312F3">
      <w:pPr>
        <w:pStyle w:val="ac"/>
        <w:numPr>
          <w:ilvl w:val="0"/>
          <w:numId w:val="29"/>
        </w:numPr>
      </w:pPr>
      <w:r w:rsidRPr="00A068A6">
        <w:t>Индикаторы приточно-вытяжной вентиляции, отображают информацию:</w:t>
      </w:r>
    </w:p>
    <w:p w:rsidR="00415EAC" w:rsidRPr="00A068A6" w:rsidRDefault="00415EAC" w:rsidP="00415EAC">
      <w:pPr>
        <w:pStyle w:val="ac"/>
        <w:numPr>
          <w:ilvl w:val="0"/>
          <w:numId w:val="8"/>
        </w:numPr>
      </w:pPr>
      <w:r w:rsidRPr="00A068A6">
        <w:t>режим работы вентиляции (ручной/автоматический);</w:t>
      </w:r>
    </w:p>
    <w:p w:rsidR="002447AB" w:rsidRPr="00A068A6" w:rsidRDefault="002447AB" w:rsidP="007312F3">
      <w:pPr>
        <w:pStyle w:val="ac"/>
        <w:numPr>
          <w:ilvl w:val="0"/>
          <w:numId w:val="8"/>
        </w:numPr>
      </w:pPr>
      <w:r w:rsidRPr="00A068A6">
        <w:lastRenderedPageBreak/>
        <w:t>состояние вентиляции</w:t>
      </w:r>
      <w:r w:rsidR="003011DA">
        <w:t xml:space="preserve"> </w:t>
      </w:r>
      <w:r w:rsidRPr="00A068A6">
        <w:t>(в работе/</w:t>
      </w:r>
      <w:proofErr w:type="gramStart"/>
      <w:r w:rsidRPr="00A068A6">
        <w:t>остановлен</w:t>
      </w:r>
      <w:proofErr w:type="gramEnd"/>
      <w:r w:rsidRPr="00A068A6">
        <w:t>);</w:t>
      </w:r>
    </w:p>
    <w:p w:rsidR="002447AB" w:rsidRPr="00A068A6" w:rsidRDefault="002447AB" w:rsidP="007312F3">
      <w:pPr>
        <w:pStyle w:val="ac"/>
        <w:numPr>
          <w:ilvl w:val="0"/>
          <w:numId w:val="8"/>
        </w:numPr>
      </w:pPr>
      <w:r w:rsidRPr="00A068A6">
        <w:t>статус (н</w:t>
      </w:r>
      <w:r w:rsidR="00415EAC" w:rsidRPr="00A068A6">
        <w:t>аличие аварий и неисправностей).</w:t>
      </w:r>
    </w:p>
    <w:p w:rsidR="00A37372" w:rsidRDefault="00A37372" w:rsidP="007312F3">
      <w:pPr>
        <w:pStyle w:val="ac"/>
        <w:numPr>
          <w:ilvl w:val="0"/>
          <w:numId w:val="29"/>
        </w:numPr>
      </w:pPr>
      <w:r>
        <w:t>МПСИ, отображается информация:</w:t>
      </w:r>
    </w:p>
    <w:p w:rsidR="00415EAC" w:rsidRDefault="00415EAC" w:rsidP="00415EAC">
      <w:pPr>
        <w:pStyle w:val="ac"/>
        <w:numPr>
          <w:ilvl w:val="0"/>
          <w:numId w:val="9"/>
        </w:numPr>
      </w:pPr>
      <w:r>
        <w:t>режим работы МПСИ (ручной/автоматический/запрет работы);</w:t>
      </w:r>
    </w:p>
    <w:p w:rsidR="00F55EB9" w:rsidRDefault="00F55EB9" w:rsidP="007312F3">
      <w:pPr>
        <w:pStyle w:val="ac"/>
        <w:numPr>
          <w:ilvl w:val="0"/>
          <w:numId w:val="9"/>
        </w:numPr>
      </w:pPr>
      <w:r>
        <w:t>состояние МПСИ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F55EB9" w:rsidRDefault="00F55EB9" w:rsidP="007312F3">
      <w:pPr>
        <w:pStyle w:val="ac"/>
        <w:numPr>
          <w:ilvl w:val="0"/>
          <w:numId w:val="9"/>
        </w:numPr>
      </w:pPr>
      <w:r>
        <w:t>статус (наличие аварий и неисправностей);</w:t>
      </w:r>
    </w:p>
    <w:p w:rsidR="00A37372" w:rsidRDefault="00F55EB9" w:rsidP="007312F3">
      <w:pPr>
        <w:pStyle w:val="ac"/>
        <w:numPr>
          <w:ilvl w:val="0"/>
          <w:numId w:val="9"/>
        </w:numPr>
      </w:pPr>
      <w:r>
        <w:t>ток привода МПСИ</w:t>
      </w:r>
      <w:r w:rsidR="00A37372">
        <w:t>;</w:t>
      </w:r>
    </w:p>
    <w:p w:rsidR="00A37372" w:rsidRDefault="00F55EB9" w:rsidP="007312F3">
      <w:pPr>
        <w:pStyle w:val="ac"/>
        <w:numPr>
          <w:ilvl w:val="0"/>
          <w:numId w:val="9"/>
        </w:numPr>
      </w:pPr>
      <w:r>
        <w:t xml:space="preserve">положение </w:t>
      </w:r>
      <w:r w:rsidR="005B012F">
        <w:t xml:space="preserve">и задание положения </w:t>
      </w:r>
      <w:r>
        <w:t>клапанов регулирующих 2.2 и 2.2.1</w:t>
      </w:r>
      <w:r w:rsidR="00A37372">
        <w:t>.</w:t>
      </w:r>
    </w:p>
    <w:p w:rsidR="009B13FB" w:rsidRDefault="009B13FB" w:rsidP="007312F3">
      <w:pPr>
        <w:pStyle w:val="ac"/>
        <w:numPr>
          <w:ilvl w:val="0"/>
          <w:numId w:val="29"/>
        </w:numPr>
      </w:pPr>
      <w:r>
        <w:t>МЩЦ, отображается информация:</w:t>
      </w:r>
    </w:p>
    <w:p w:rsidR="00415EAC" w:rsidRDefault="00415EAC" w:rsidP="00415EAC">
      <w:pPr>
        <w:pStyle w:val="ac"/>
        <w:numPr>
          <w:ilvl w:val="0"/>
          <w:numId w:val="9"/>
        </w:numPr>
      </w:pPr>
      <w:r>
        <w:t>режим работы (ремонтный /локальный/дистанционный/запрет работы);</w:t>
      </w:r>
    </w:p>
    <w:p w:rsidR="00476CEE" w:rsidRDefault="00476CEE" w:rsidP="007312F3">
      <w:pPr>
        <w:pStyle w:val="ac"/>
        <w:numPr>
          <w:ilvl w:val="0"/>
          <w:numId w:val="9"/>
        </w:numPr>
      </w:pPr>
      <w:r>
        <w:t>состояние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76CEE" w:rsidRDefault="00476CEE" w:rsidP="007312F3">
      <w:pPr>
        <w:pStyle w:val="ac"/>
        <w:numPr>
          <w:ilvl w:val="0"/>
          <w:numId w:val="9"/>
        </w:numPr>
      </w:pPr>
      <w:r>
        <w:t>статус (наличие аварий и неисправностей);</w:t>
      </w:r>
    </w:p>
    <w:p w:rsidR="009B13FB" w:rsidRDefault="009B13FB" w:rsidP="007312F3">
      <w:pPr>
        <w:pStyle w:val="ac"/>
        <w:numPr>
          <w:ilvl w:val="0"/>
          <w:numId w:val="9"/>
        </w:numPr>
      </w:pPr>
      <w:r>
        <w:t>ток привода МЩЦ</w:t>
      </w:r>
      <w:r w:rsidR="001232B6">
        <w:t>.</w:t>
      </w:r>
    </w:p>
    <w:p w:rsidR="00415EAC" w:rsidRPr="00A068A6" w:rsidRDefault="00415EAC" w:rsidP="00415EAC">
      <w:pPr>
        <w:pStyle w:val="ac"/>
        <w:numPr>
          <w:ilvl w:val="0"/>
          <w:numId w:val="29"/>
        </w:numPr>
      </w:pPr>
      <w:r w:rsidRPr="00A068A6">
        <w:t>Индикаторы приточно-вытяжной вентиляции, отображают информацию:</w:t>
      </w:r>
    </w:p>
    <w:p w:rsidR="00415EAC" w:rsidRPr="00A068A6" w:rsidRDefault="00415EAC" w:rsidP="00415EAC">
      <w:pPr>
        <w:pStyle w:val="ac"/>
        <w:numPr>
          <w:ilvl w:val="0"/>
          <w:numId w:val="8"/>
        </w:numPr>
      </w:pPr>
      <w:r w:rsidRPr="00A068A6">
        <w:t>режим работы вентиляции (ручной/автоматический);</w:t>
      </w:r>
    </w:p>
    <w:p w:rsidR="00415EAC" w:rsidRPr="00A068A6" w:rsidRDefault="00415EAC" w:rsidP="00415EAC">
      <w:pPr>
        <w:pStyle w:val="ac"/>
        <w:numPr>
          <w:ilvl w:val="0"/>
          <w:numId w:val="8"/>
        </w:numPr>
      </w:pPr>
      <w:r w:rsidRPr="00A068A6">
        <w:t>состояние вентиляции</w:t>
      </w:r>
      <w:r w:rsidR="003011DA">
        <w:t xml:space="preserve"> </w:t>
      </w:r>
      <w:r w:rsidRPr="00A068A6">
        <w:t>(в работе/</w:t>
      </w:r>
      <w:proofErr w:type="gramStart"/>
      <w:r w:rsidRPr="00A068A6">
        <w:t>остановлен</w:t>
      </w:r>
      <w:proofErr w:type="gramEnd"/>
      <w:r w:rsidRPr="00A068A6">
        <w:t>);</w:t>
      </w:r>
    </w:p>
    <w:p w:rsidR="00415EAC" w:rsidRPr="00A068A6" w:rsidRDefault="00415EAC" w:rsidP="00415EAC">
      <w:pPr>
        <w:pStyle w:val="ac"/>
        <w:numPr>
          <w:ilvl w:val="0"/>
          <w:numId w:val="8"/>
        </w:numPr>
      </w:pPr>
      <w:r w:rsidRPr="00A068A6">
        <w:t>статус (наличие аварий и неисправностей).</w:t>
      </w:r>
    </w:p>
    <w:p w:rsidR="009B13FB" w:rsidRDefault="009B13FB" w:rsidP="007312F3">
      <w:pPr>
        <w:pStyle w:val="ac"/>
        <w:numPr>
          <w:ilvl w:val="0"/>
          <w:numId w:val="29"/>
        </w:numPr>
      </w:pPr>
      <w:r>
        <w:t>Индикаторы отсеч</w:t>
      </w:r>
      <w:r w:rsidR="00314C48">
        <w:t xml:space="preserve">ного клапана </w:t>
      </w:r>
      <w:r w:rsidR="00247A6C">
        <w:t>КО</w:t>
      </w:r>
      <w:proofErr w:type="gramStart"/>
      <w:r w:rsidR="00247A6C">
        <w:t>2</w:t>
      </w:r>
      <w:proofErr w:type="gramEnd"/>
      <w:r w:rsidR="00247A6C">
        <w:t>.3 и вибрационного грохота ВГ2.3</w:t>
      </w:r>
      <w:r>
        <w:t>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9B13FB" w:rsidRDefault="009B13FB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9B13FB" w:rsidRDefault="009B13FB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280F92" w:rsidRDefault="00903F40" w:rsidP="007312F3">
      <w:pPr>
        <w:pStyle w:val="ac"/>
        <w:numPr>
          <w:ilvl w:val="0"/>
          <w:numId w:val="29"/>
        </w:numPr>
      </w:pPr>
      <w:r>
        <w:t>Индикаторы з</w:t>
      </w:r>
      <w:r w:rsidR="00280F92">
        <w:t>умпф</w:t>
      </w:r>
      <w:r>
        <w:t>а</w:t>
      </w:r>
      <w:r w:rsidR="00280F92">
        <w:t xml:space="preserve"> 2.4/1 и 2.6/1 и клапан</w:t>
      </w:r>
      <w:r>
        <w:t>ов</w:t>
      </w:r>
      <w:r w:rsidR="00280F92">
        <w:t xml:space="preserve"> регулирующи</w:t>
      </w:r>
      <w:r>
        <w:t>х</w:t>
      </w:r>
      <w:r w:rsidR="00280F92">
        <w:t xml:space="preserve"> КР</w:t>
      </w:r>
      <w:proofErr w:type="gramStart"/>
      <w:r w:rsidR="00280F92">
        <w:t>2</w:t>
      </w:r>
      <w:proofErr w:type="gramEnd"/>
      <w:r w:rsidR="00280F92">
        <w:t>.4 и КР2.6,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280F92" w:rsidRDefault="00280F92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</w:t>
      </w:r>
      <w:proofErr w:type="gramStart"/>
      <w:r w:rsidR="002F56C3">
        <w:t>открыт</w:t>
      </w:r>
      <w:proofErr w:type="gramEnd"/>
      <w:r w:rsidR="002F56C3">
        <w:t>/закрыт</w:t>
      </w:r>
      <w:r>
        <w:t>);</w:t>
      </w:r>
    </w:p>
    <w:p w:rsidR="00280F92" w:rsidRDefault="00280F92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280F92" w:rsidRDefault="001D1DB4" w:rsidP="007312F3">
      <w:pPr>
        <w:pStyle w:val="ac"/>
        <w:numPr>
          <w:ilvl w:val="0"/>
          <w:numId w:val="8"/>
        </w:numPr>
      </w:pPr>
      <w:r>
        <w:lastRenderedPageBreak/>
        <w:t>уровень в зумпфе.</w:t>
      </w:r>
    </w:p>
    <w:p w:rsidR="0057618D" w:rsidRDefault="0057618D" w:rsidP="007312F3">
      <w:pPr>
        <w:pStyle w:val="ac"/>
        <w:numPr>
          <w:ilvl w:val="0"/>
          <w:numId w:val="29"/>
        </w:numPr>
      </w:pPr>
      <w:r>
        <w:t>Индикаторы насосов 2.7.1, 2.7.2,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насосов (ремонтный /локальный/дистанционный/запрет работы);</w:t>
      </w:r>
    </w:p>
    <w:p w:rsidR="0057618D" w:rsidRDefault="0057618D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57618D" w:rsidRDefault="0057618D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57618D" w:rsidRDefault="0057618D" w:rsidP="007312F3">
      <w:pPr>
        <w:pStyle w:val="ac"/>
        <w:numPr>
          <w:ilvl w:val="0"/>
          <w:numId w:val="8"/>
        </w:numPr>
      </w:pPr>
      <w:r>
        <w:t>информация о производительности и токе привода насосов.</w:t>
      </w:r>
    </w:p>
    <w:p w:rsidR="00A37372" w:rsidRPr="00192C05" w:rsidRDefault="00E472E5" w:rsidP="007312F3">
      <w:pPr>
        <w:pStyle w:val="ac"/>
        <w:numPr>
          <w:ilvl w:val="0"/>
          <w:numId w:val="29"/>
        </w:numPr>
      </w:pPr>
      <w:r w:rsidRPr="00192C05">
        <w:t xml:space="preserve"> Характеристики пульпы на выходе с зумпфа 2.12</w:t>
      </w:r>
      <w:r w:rsidR="00A37372" w:rsidRPr="00192C05">
        <w:t>:</w:t>
      </w:r>
    </w:p>
    <w:p w:rsidR="00A37372" w:rsidRPr="00192C05" w:rsidRDefault="00E472E5" w:rsidP="007312F3">
      <w:pPr>
        <w:pStyle w:val="ac"/>
        <w:numPr>
          <w:ilvl w:val="0"/>
          <w:numId w:val="10"/>
        </w:numPr>
      </w:pPr>
      <w:r w:rsidRPr="00192C05">
        <w:t>давление</w:t>
      </w:r>
      <w:r w:rsidR="00A37372" w:rsidRPr="00192C05">
        <w:t xml:space="preserve"> (</w:t>
      </w:r>
      <w:r w:rsidRPr="00192C05">
        <w:t>бар</w:t>
      </w:r>
      <w:r w:rsidR="00A37372" w:rsidRPr="00192C05">
        <w:t>);</w:t>
      </w:r>
    </w:p>
    <w:p w:rsidR="00A37372" w:rsidRPr="00192C05" w:rsidRDefault="00E472E5" w:rsidP="007312F3">
      <w:pPr>
        <w:pStyle w:val="ac"/>
        <w:numPr>
          <w:ilvl w:val="0"/>
          <w:numId w:val="10"/>
        </w:numPr>
      </w:pPr>
      <w:r w:rsidRPr="00192C05">
        <w:t>плотность</w:t>
      </w:r>
      <w:r w:rsidR="00A37372" w:rsidRPr="00192C05">
        <w:t xml:space="preserve"> (</w:t>
      </w:r>
      <w:r w:rsidRPr="00192C05">
        <w:rPr>
          <w:lang w:val="en-US"/>
        </w:rPr>
        <w:t>t</w:t>
      </w:r>
      <w:r w:rsidRPr="00192C05">
        <w:t>/</w:t>
      </w:r>
      <w:r w:rsidRPr="00192C05">
        <w:rPr>
          <w:lang w:val="en-US"/>
        </w:rPr>
        <w:t>m3</w:t>
      </w:r>
      <w:r w:rsidR="00A37372" w:rsidRPr="00192C05">
        <w:t>);</w:t>
      </w:r>
    </w:p>
    <w:p w:rsidR="00A37372" w:rsidRPr="00192C05" w:rsidRDefault="00E472E5" w:rsidP="007312F3">
      <w:pPr>
        <w:pStyle w:val="ac"/>
        <w:numPr>
          <w:ilvl w:val="0"/>
          <w:numId w:val="10"/>
        </w:numPr>
      </w:pPr>
      <w:r w:rsidRPr="00192C05">
        <w:t>расход (м3/ч);</w:t>
      </w:r>
    </w:p>
    <w:p w:rsidR="00E472E5" w:rsidRPr="00192C05" w:rsidRDefault="00E472E5" w:rsidP="007312F3">
      <w:pPr>
        <w:pStyle w:val="ac"/>
        <w:numPr>
          <w:ilvl w:val="0"/>
          <w:numId w:val="10"/>
        </w:numPr>
      </w:pPr>
      <w:proofErr w:type="gramStart"/>
      <w:r w:rsidRPr="00192C05">
        <w:t>твердое (т/ч</w:t>
      </w:r>
      <w:proofErr w:type="gramEnd"/>
    </w:p>
    <w:p w:rsidR="00E472E5" w:rsidRPr="00192C05" w:rsidRDefault="00E472E5" w:rsidP="007312F3">
      <w:pPr>
        <w:pStyle w:val="ac"/>
        <w:numPr>
          <w:ilvl w:val="0"/>
          <w:numId w:val="10"/>
        </w:numPr>
      </w:pPr>
      <w:r w:rsidRPr="00192C05">
        <w:t>вода</w:t>
      </w:r>
    </w:p>
    <w:p w:rsidR="00C152E2" w:rsidRDefault="00C152E2" w:rsidP="007312F3">
      <w:pPr>
        <w:pStyle w:val="ac"/>
        <w:numPr>
          <w:ilvl w:val="0"/>
          <w:numId w:val="29"/>
        </w:numPr>
      </w:pPr>
      <w:r>
        <w:t>Индикаторы насосов 2.13.1, 2.13.2, отображают информацию:</w:t>
      </w:r>
    </w:p>
    <w:p w:rsidR="00415EAC" w:rsidRDefault="00415EAC" w:rsidP="007312F3">
      <w:pPr>
        <w:pStyle w:val="ac"/>
        <w:numPr>
          <w:ilvl w:val="0"/>
          <w:numId w:val="8"/>
        </w:numPr>
      </w:pPr>
      <w:r>
        <w:t>режим работы насосов (ремонтный /локальный/дистанционный/запрет работы);</w:t>
      </w:r>
    </w:p>
    <w:p w:rsidR="00C152E2" w:rsidRDefault="00C152E2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C152E2" w:rsidRDefault="00C152E2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C152E2" w:rsidRDefault="00C152E2" w:rsidP="007312F3">
      <w:pPr>
        <w:pStyle w:val="ac"/>
        <w:numPr>
          <w:ilvl w:val="0"/>
          <w:numId w:val="8"/>
        </w:numPr>
      </w:pPr>
      <w:r>
        <w:t>информация о производительности и токе привода насосов.</w:t>
      </w:r>
    </w:p>
    <w:p w:rsidR="002F56C3" w:rsidRDefault="002F56C3" w:rsidP="007312F3">
      <w:pPr>
        <w:pStyle w:val="ac"/>
        <w:numPr>
          <w:ilvl w:val="0"/>
          <w:numId w:val="29"/>
        </w:numPr>
      </w:pPr>
      <w:r>
        <w:t>Зумпф 2.12 и клапан подачи воды в зумпф,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2F56C3" w:rsidRDefault="002F56C3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</w:t>
      </w:r>
      <w:proofErr w:type="gramStart"/>
      <w:r>
        <w:t>открыт</w:t>
      </w:r>
      <w:proofErr w:type="gramEnd"/>
      <w:r>
        <w:t>/закрыт);</w:t>
      </w:r>
    </w:p>
    <w:p w:rsidR="002F56C3" w:rsidRDefault="002F56C3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2F56C3" w:rsidRPr="00C152E2" w:rsidRDefault="002F56C3" w:rsidP="007312F3">
      <w:pPr>
        <w:pStyle w:val="ac"/>
        <w:numPr>
          <w:ilvl w:val="0"/>
          <w:numId w:val="8"/>
        </w:numPr>
      </w:pPr>
      <w:r>
        <w:t>уровень в зумпфе.</w:t>
      </w:r>
    </w:p>
    <w:p w:rsidR="00A37372" w:rsidRDefault="00A816F2" w:rsidP="007312F3">
      <w:pPr>
        <w:pStyle w:val="ac"/>
        <w:numPr>
          <w:ilvl w:val="0"/>
          <w:numId w:val="29"/>
        </w:numPr>
      </w:pPr>
      <w:r>
        <w:t xml:space="preserve">Индикаторы клапанов </w:t>
      </w:r>
      <w:r>
        <w:rPr>
          <w:lang w:val="en-US"/>
        </w:rPr>
        <w:t>V</w:t>
      </w:r>
      <w:r w:rsidRPr="00A816F2">
        <w:t xml:space="preserve">23, </w:t>
      </w:r>
      <w:r>
        <w:rPr>
          <w:lang w:val="en-US"/>
        </w:rPr>
        <w:t>V</w:t>
      </w:r>
      <w:r w:rsidRPr="00A816F2">
        <w:t>26</w:t>
      </w:r>
      <w:r>
        <w:t>, отображают информацию</w:t>
      </w:r>
      <w:r w:rsidR="00A37372">
        <w:t>:</w:t>
      </w:r>
    </w:p>
    <w:p w:rsidR="00A816F2" w:rsidRDefault="00A816F2" w:rsidP="007312F3">
      <w:pPr>
        <w:pStyle w:val="ac"/>
        <w:numPr>
          <w:ilvl w:val="0"/>
          <w:numId w:val="10"/>
        </w:numPr>
      </w:pPr>
      <w:r>
        <w:t>состояние</w:t>
      </w:r>
      <w:r w:rsidR="003011DA">
        <w:t xml:space="preserve"> </w:t>
      </w:r>
      <w:r>
        <w:t>(</w:t>
      </w:r>
      <w:proofErr w:type="gramStart"/>
      <w:r>
        <w:t>открыт</w:t>
      </w:r>
      <w:proofErr w:type="gramEnd"/>
      <w:r>
        <w:t>/закрыт)</w:t>
      </w:r>
      <w:r w:rsidR="001232B6">
        <w:t>.</w:t>
      </w:r>
    </w:p>
    <w:p w:rsidR="00A816F2" w:rsidRDefault="00A816F2" w:rsidP="007312F3">
      <w:pPr>
        <w:pStyle w:val="ac"/>
        <w:numPr>
          <w:ilvl w:val="0"/>
          <w:numId w:val="29"/>
        </w:numPr>
      </w:pPr>
      <w:r>
        <w:t>Индикаторы клапанов отсечных и гравитационных столов,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A816F2" w:rsidRDefault="00A816F2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</w:t>
      </w:r>
      <w:proofErr w:type="gramStart"/>
      <w:r>
        <w:t>открыт</w:t>
      </w:r>
      <w:proofErr w:type="gramEnd"/>
      <w:r>
        <w:t>/закрыт);</w:t>
      </w:r>
    </w:p>
    <w:p w:rsidR="00A816F2" w:rsidRDefault="00A816F2" w:rsidP="007312F3">
      <w:pPr>
        <w:pStyle w:val="ac"/>
        <w:numPr>
          <w:ilvl w:val="0"/>
          <w:numId w:val="8"/>
        </w:numPr>
      </w:pPr>
      <w:r>
        <w:lastRenderedPageBreak/>
        <w:t>статус (наличие аварий и неисправностей);</w:t>
      </w:r>
    </w:p>
    <w:p w:rsidR="00A816F2" w:rsidRDefault="00A816F2" w:rsidP="007312F3">
      <w:pPr>
        <w:pStyle w:val="ac"/>
        <w:numPr>
          <w:ilvl w:val="0"/>
          <w:numId w:val="8"/>
        </w:numPr>
      </w:pPr>
      <w:r>
        <w:t>проток (наличие/отсутствие).</w:t>
      </w:r>
    </w:p>
    <w:p w:rsidR="00A816F2" w:rsidRDefault="00A816F2" w:rsidP="007312F3">
      <w:pPr>
        <w:pStyle w:val="ac"/>
        <w:numPr>
          <w:ilvl w:val="0"/>
          <w:numId w:val="29"/>
        </w:numPr>
      </w:pPr>
      <w:r>
        <w:t>Индикаторы концентраторов,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концентраторов (ручной/автоматический/запрет работы);</w:t>
      </w:r>
    </w:p>
    <w:p w:rsidR="00A816F2" w:rsidRDefault="00A816F2" w:rsidP="007312F3">
      <w:pPr>
        <w:pStyle w:val="ac"/>
        <w:numPr>
          <w:ilvl w:val="0"/>
          <w:numId w:val="8"/>
        </w:numPr>
      </w:pPr>
      <w:r>
        <w:t xml:space="preserve">состояние </w:t>
      </w:r>
      <w:r w:rsidR="00327B5A">
        <w:t xml:space="preserve">концентраторов </w:t>
      </w:r>
      <w:r>
        <w:t>(</w:t>
      </w:r>
      <w:r w:rsidR="00327B5A">
        <w:t>текущая технологическая операция</w:t>
      </w:r>
      <w:r>
        <w:t>);</w:t>
      </w:r>
    </w:p>
    <w:p w:rsidR="00A816F2" w:rsidRDefault="00A816F2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A37372" w:rsidRDefault="00B96A01" w:rsidP="007312F3">
      <w:pPr>
        <w:pStyle w:val="ac"/>
        <w:numPr>
          <w:ilvl w:val="0"/>
          <w:numId w:val="29"/>
        </w:numPr>
      </w:pPr>
      <w:r>
        <w:t xml:space="preserve">Индикаторы резервуаров оборотного водоснабжения и затворов </w:t>
      </w:r>
      <w:r>
        <w:rPr>
          <w:lang w:val="en-US"/>
        </w:rPr>
        <w:t>VS</w:t>
      </w:r>
      <w:r w:rsidRPr="00B96A01">
        <w:t>1</w:t>
      </w:r>
      <w:r>
        <w:t xml:space="preserve"> и</w:t>
      </w:r>
      <w:r w:rsidRPr="00B96A01">
        <w:t xml:space="preserve"> </w:t>
      </w:r>
      <w:r>
        <w:rPr>
          <w:lang w:val="en-US"/>
        </w:rPr>
        <w:t>VS</w:t>
      </w:r>
      <w:r w:rsidRPr="00B96A01">
        <w:t>2</w:t>
      </w:r>
      <w:r w:rsidR="00A816F2">
        <w:t>, отображают информацию</w:t>
      </w:r>
      <w:r w:rsidR="00A37372">
        <w:t>:</w:t>
      </w:r>
    </w:p>
    <w:p w:rsidR="00A37372" w:rsidRDefault="00A37372" w:rsidP="007312F3">
      <w:pPr>
        <w:pStyle w:val="ac"/>
        <w:numPr>
          <w:ilvl w:val="0"/>
          <w:numId w:val="26"/>
        </w:numPr>
      </w:pPr>
      <w:r>
        <w:t xml:space="preserve">уровень в </w:t>
      </w:r>
      <w:r w:rsidR="00B96A01">
        <w:t>резервуарах</w:t>
      </w:r>
      <w:proofErr w:type="gramStart"/>
      <w:r>
        <w:t xml:space="preserve"> (%);</w:t>
      </w:r>
      <w:proofErr w:type="gramEnd"/>
    </w:p>
    <w:p w:rsidR="00415EAC" w:rsidRDefault="00415EAC" w:rsidP="00415EAC">
      <w:pPr>
        <w:pStyle w:val="ac"/>
        <w:numPr>
          <w:ilvl w:val="0"/>
          <w:numId w:val="26"/>
        </w:numPr>
      </w:pPr>
      <w:r>
        <w:t>режим работы затвора (ремонтный /локальный/дистанционный/запрет работы);</w:t>
      </w:r>
    </w:p>
    <w:p w:rsidR="00B96A01" w:rsidRDefault="00B96A01" w:rsidP="007312F3">
      <w:pPr>
        <w:pStyle w:val="ac"/>
        <w:numPr>
          <w:ilvl w:val="0"/>
          <w:numId w:val="26"/>
        </w:numPr>
      </w:pPr>
      <w:r>
        <w:t>состояние затвора</w:t>
      </w:r>
      <w:r w:rsidR="003011DA">
        <w:t xml:space="preserve"> </w:t>
      </w:r>
      <w:r>
        <w:t>(</w:t>
      </w:r>
      <w:proofErr w:type="gramStart"/>
      <w:r>
        <w:t>открыт</w:t>
      </w:r>
      <w:proofErr w:type="gramEnd"/>
      <w:r>
        <w:t>/закрыт);</w:t>
      </w:r>
    </w:p>
    <w:p w:rsidR="00B96A01" w:rsidRDefault="00B96A01" w:rsidP="007312F3">
      <w:pPr>
        <w:pStyle w:val="ac"/>
        <w:numPr>
          <w:ilvl w:val="0"/>
          <w:numId w:val="26"/>
        </w:numPr>
      </w:pPr>
      <w:r>
        <w:t>статус затвора (н</w:t>
      </w:r>
      <w:r w:rsidR="00415EAC">
        <w:t>аличие аварий и неисправностей).</w:t>
      </w:r>
    </w:p>
    <w:p w:rsidR="00032321" w:rsidRDefault="00032321" w:rsidP="007312F3">
      <w:pPr>
        <w:pStyle w:val="ac"/>
        <w:numPr>
          <w:ilvl w:val="0"/>
          <w:numId w:val="29"/>
        </w:numPr>
      </w:pPr>
      <w:r>
        <w:t>Индикаторы насосов Н23.1 и Н23.2, отображают информацию:</w:t>
      </w:r>
    </w:p>
    <w:p w:rsidR="00415EAC" w:rsidRDefault="00415EAC" w:rsidP="00415EAC">
      <w:pPr>
        <w:pStyle w:val="ac"/>
        <w:numPr>
          <w:ilvl w:val="0"/>
          <w:numId w:val="8"/>
        </w:numPr>
      </w:pPr>
      <w:r>
        <w:t>режим работы насосов (ремонтный /локальный/дистанционный/запрет работы);</w:t>
      </w:r>
    </w:p>
    <w:p w:rsidR="00032321" w:rsidRDefault="00032321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032321" w:rsidRDefault="00032321" w:rsidP="007312F3">
      <w:pPr>
        <w:pStyle w:val="ac"/>
        <w:numPr>
          <w:ilvl w:val="0"/>
          <w:numId w:val="8"/>
        </w:numPr>
      </w:pPr>
      <w:r>
        <w:t>статус (н</w:t>
      </w:r>
      <w:r w:rsidR="00415EAC">
        <w:t>аличие аварий и неисправностей).</w:t>
      </w:r>
    </w:p>
    <w:p w:rsidR="00A37372" w:rsidRPr="00192C05" w:rsidRDefault="00EF4F79" w:rsidP="007312F3">
      <w:pPr>
        <w:pStyle w:val="ac"/>
        <w:numPr>
          <w:ilvl w:val="0"/>
          <w:numId w:val="29"/>
        </w:numPr>
      </w:pPr>
      <w:r w:rsidRPr="00192C05">
        <w:t xml:space="preserve">Расход </w:t>
      </w:r>
      <w:r w:rsidR="00192C05">
        <w:t xml:space="preserve">оборотной </w:t>
      </w:r>
      <w:r w:rsidRPr="00192C05">
        <w:t>воды на фабрик</w:t>
      </w:r>
      <w:r w:rsidR="00192C05">
        <w:t>е по трубопроводам</w:t>
      </w:r>
      <w:r w:rsidR="00A37372" w:rsidRPr="00192C05">
        <w:t xml:space="preserve"> (</w:t>
      </w:r>
      <w:r w:rsidRPr="00192C05">
        <w:t>м3/ч</w:t>
      </w:r>
      <w:r w:rsidR="00A37372" w:rsidRPr="00192C05">
        <w:t>);</w:t>
      </w:r>
    </w:p>
    <w:p w:rsidR="00032321" w:rsidRDefault="00032321" w:rsidP="007312F3">
      <w:pPr>
        <w:pStyle w:val="ac"/>
        <w:numPr>
          <w:ilvl w:val="0"/>
          <w:numId w:val="29"/>
        </w:numPr>
      </w:pPr>
      <w:r>
        <w:t>Индикаторы хвостовой коробки 3.7 и клапанов дренажных, отображают информацию:</w:t>
      </w:r>
    </w:p>
    <w:p w:rsidR="00032321" w:rsidRDefault="00032321" w:rsidP="007312F3">
      <w:pPr>
        <w:pStyle w:val="ac"/>
        <w:numPr>
          <w:ilvl w:val="0"/>
          <w:numId w:val="8"/>
        </w:numPr>
      </w:pPr>
      <w:r>
        <w:t>расход воды с фабрики</w:t>
      </w:r>
      <w:r w:rsidR="003011DA">
        <w:t xml:space="preserve"> </w:t>
      </w:r>
      <w:r>
        <w:t>(м3/ч);</w:t>
      </w:r>
    </w:p>
    <w:p w:rsidR="00032321" w:rsidRDefault="00032321" w:rsidP="007312F3">
      <w:pPr>
        <w:pStyle w:val="ac"/>
        <w:numPr>
          <w:ilvl w:val="0"/>
          <w:numId w:val="8"/>
        </w:numPr>
      </w:pPr>
      <w:r>
        <w:t>состояние клапана</w:t>
      </w:r>
      <w:r w:rsidR="003011DA">
        <w:t xml:space="preserve"> </w:t>
      </w:r>
      <w:r>
        <w:t>(открыт/закрыт)</w:t>
      </w:r>
      <w:r w:rsidR="001232B6">
        <w:t>.</w:t>
      </w:r>
    </w:p>
    <w:p w:rsidR="00032321" w:rsidRDefault="00032321">
      <w:pPr>
        <w:spacing w:before="0"/>
        <w:jc w:val="left"/>
        <w:rPr>
          <w:b/>
          <w:szCs w:val="28"/>
        </w:rPr>
      </w:pPr>
      <w:bookmarkStart w:id="29" w:name="_Toc268967797"/>
      <w:r>
        <w:br w:type="page"/>
      </w:r>
    </w:p>
    <w:p w:rsidR="00A37372" w:rsidRDefault="00A37372" w:rsidP="003036AD">
      <w:pPr>
        <w:pStyle w:val="3"/>
      </w:pPr>
      <w:bookmarkStart w:id="30" w:name="_Toc381885131"/>
      <w:r>
        <w:lastRenderedPageBreak/>
        <w:t xml:space="preserve">2.4.2. </w:t>
      </w:r>
      <w:bookmarkEnd w:id="29"/>
      <w:r w:rsidR="00DC1538">
        <w:t>Главный 2</w:t>
      </w:r>
      <w:bookmarkEnd w:id="30"/>
    </w:p>
    <w:p w:rsidR="00A37372" w:rsidRDefault="00DC1538" w:rsidP="00826495">
      <w:pPr>
        <w:pStyle w:val="ac"/>
      </w:pPr>
      <w:r w:rsidRPr="00192C05">
        <w:t>На данном видеокадре ото</w:t>
      </w:r>
      <w:r w:rsidR="0020123F">
        <w:t>бражается краткая информация по технологическим линиям отделения цианирования, обезвоживания и обезвреживания.</w:t>
      </w:r>
      <w:r w:rsidRPr="00192C05">
        <w:t xml:space="preserve"> </w:t>
      </w:r>
      <w:r w:rsidR="00A37372" w:rsidRPr="00192C05">
        <w:t>Видеокадр «</w:t>
      </w:r>
      <w:r w:rsidRPr="00192C05">
        <w:t>Главный 2</w:t>
      </w:r>
      <w:r w:rsidR="00A37372" w:rsidRPr="00192C05">
        <w:t>» отображает основную информацию об агрегатах</w:t>
      </w:r>
      <w:r w:rsidR="00BD1323" w:rsidRPr="00192C05">
        <w:t>,</w:t>
      </w:r>
      <w:r w:rsidR="00A37372" w:rsidRPr="00192C05">
        <w:t xml:space="preserve"> обеспечивающих</w:t>
      </w:r>
      <w:r w:rsidR="0020123F">
        <w:t xml:space="preserve"> </w:t>
      </w:r>
      <w:r w:rsidR="00A37372" w:rsidRPr="00192C05">
        <w:t xml:space="preserve">выполнение </w:t>
      </w:r>
      <w:r w:rsidR="0020123F">
        <w:t>данных</w:t>
      </w:r>
      <w:r w:rsidR="0020123F" w:rsidRPr="00192C05">
        <w:t xml:space="preserve"> </w:t>
      </w:r>
      <w:r w:rsidR="00A37372" w:rsidRPr="00192C05">
        <w:t>технологическ</w:t>
      </w:r>
      <w:r w:rsidR="0020123F">
        <w:t>их</w:t>
      </w:r>
      <w:r w:rsidR="00A37372" w:rsidRPr="00192C05">
        <w:t xml:space="preserve"> процесс</w:t>
      </w:r>
      <w:r w:rsidR="0020123F">
        <w:t>ов</w:t>
      </w:r>
      <w:r w:rsidR="00A37372" w:rsidRPr="00192C05">
        <w:t>.</w:t>
      </w:r>
    </w:p>
    <w:p w:rsidR="00A37372" w:rsidRDefault="00144073" w:rsidP="00826495">
      <w:pPr>
        <w:keepNext/>
      </w:pPr>
      <w:r>
        <w:rPr>
          <w:noProof/>
        </w:rPr>
        <w:drawing>
          <wp:inline distT="0" distB="0" distL="0" distR="0">
            <wp:extent cx="6299835" cy="3975735"/>
            <wp:effectExtent l="0" t="0" r="571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копия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Default="00A37372" w:rsidP="00826495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11</w:t>
      </w:r>
      <w:r w:rsidR="00A64578">
        <w:rPr>
          <w:noProof/>
        </w:rPr>
        <w:fldChar w:fldCharType="end"/>
      </w:r>
      <w:r>
        <w:t>.Видеокадр "</w:t>
      </w:r>
      <w:r w:rsidR="006A07B8">
        <w:t>Главный 2</w:t>
      </w:r>
      <w:r>
        <w:t>".</w:t>
      </w:r>
    </w:p>
    <w:p w:rsidR="00A37372" w:rsidRDefault="00A37372" w:rsidP="00826495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1C34A2" w:rsidRDefault="001C34A2" w:rsidP="007312F3">
      <w:pPr>
        <w:pStyle w:val="ac"/>
        <w:numPr>
          <w:ilvl w:val="0"/>
          <w:numId w:val="30"/>
        </w:numPr>
      </w:pPr>
      <w:r>
        <w:t>Навигационное меню;</w:t>
      </w:r>
    </w:p>
    <w:p w:rsidR="001C34A2" w:rsidRDefault="001C34A2" w:rsidP="007312F3">
      <w:pPr>
        <w:pStyle w:val="ac"/>
        <w:numPr>
          <w:ilvl w:val="0"/>
          <w:numId w:val="30"/>
        </w:numPr>
      </w:pPr>
      <w:r>
        <w:t>Наименование экрана;</w:t>
      </w:r>
    </w:p>
    <w:p w:rsidR="001C34A2" w:rsidRDefault="001C34A2" w:rsidP="007312F3">
      <w:pPr>
        <w:pStyle w:val="ac"/>
        <w:numPr>
          <w:ilvl w:val="0"/>
          <w:numId w:val="30"/>
        </w:numPr>
      </w:pPr>
      <w:r>
        <w:t>Наименование отделения;</w:t>
      </w:r>
    </w:p>
    <w:p w:rsidR="00CF5B9E" w:rsidRDefault="00CF5B9E" w:rsidP="007312F3">
      <w:pPr>
        <w:pStyle w:val="ac"/>
        <w:numPr>
          <w:ilvl w:val="0"/>
          <w:numId w:val="30"/>
        </w:numPr>
      </w:pPr>
      <w:r>
        <w:t>Индикатор</w:t>
      </w:r>
      <w:r w:rsidR="00356FB3">
        <w:t>ы акации,</w:t>
      </w:r>
      <w:r>
        <w:t xml:space="preserve"> отображают информацию:</w:t>
      </w:r>
    </w:p>
    <w:p w:rsidR="0036112D" w:rsidRPr="0036112D" w:rsidRDefault="0036112D" w:rsidP="0036112D">
      <w:pPr>
        <w:pStyle w:val="ac"/>
        <w:numPr>
          <w:ilvl w:val="0"/>
          <w:numId w:val="8"/>
        </w:numPr>
      </w:pPr>
      <w:r>
        <w:t>р</w:t>
      </w:r>
      <w:r w:rsidRPr="0036112D">
        <w:t>асход воды на акацию (м3);</w:t>
      </w:r>
    </w:p>
    <w:p w:rsidR="00961FAB" w:rsidRDefault="00961FAB" w:rsidP="007312F3">
      <w:pPr>
        <w:pStyle w:val="ac"/>
        <w:numPr>
          <w:ilvl w:val="0"/>
          <w:numId w:val="8"/>
        </w:numPr>
      </w:pPr>
      <w:r>
        <w:t>вес в приемной емкости</w:t>
      </w:r>
      <w:r w:rsidR="00356FB3">
        <w:t xml:space="preserve"> (</w:t>
      </w:r>
      <w:proofErr w:type="gramStart"/>
      <w:r w:rsidR="00356FB3">
        <w:t>кг</w:t>
      </w:r>
      <w:proofErr w:type="gramEnd"/>
      <w:r w:rsidR="00356FB3">
        <w:t>);</w:t>
      </w:r>
    </w:p>
    <w:p w:rsidR="00961FAB" w:rsidRDefault="00356FB3" w:rsidP="007312F3">
      <w:pPr>
        <w:pStyle w:val="ac"/>
        <w:numPr>
          <w:ilvl w:val="0"/>
          <w:numId w:val="8"/>
        </w:numPr>
      </w:pPr>
      <w:r>
        <w:t>уровень в реакторе</w:t>
      </w:r>
      <w:proofErr w:type="gramStart"/>
      <w:r>
        <w:t xml:space="preserve"> (%)</w:t>
      </w:r>
      <w:r w:rsidR="00961FAB">
        <w:t>;</w:t>
      </w:r>
      <w:proofErr w:type="gramEnd"/>
    </w:p>
    <w:p w:rsidR="00356FB3" w:rsidRDefault="00356FB3" w:rsidP="007312F3">
      <w:pPr>
        <w:pStyle w:val="ac"/>
        <w:numPr>
          <w:ilvl w:val="0"/>
          <w:numId w:val="8"/>
        </w:numPr>
      </w:pPr>
      <w:r>
        <w:t>количество литров в емкости выщелачивания (л);</w:t>
      </w:r>
    </w:p>
    <w:p w:rsidR="00356FB3" w:rsidRDefault="00356FB3" w:rsidP="007312F3">
      <w:pPr>
        <w:pStyle w:val="ac"/>
        <w:numPr>
          <w:ilvl w:val="0"/>
          <w:numId w:val="8"/>
        </w:numPr>
      </w:pPr>
      <w:r>
        <w:t>температура в емкости выщелачивания (С);</w:t>
      </w:r>
    </w:p>
    <w:p w:rsidR="00356FB3" w:rsidRDefault="00356FB3" w:rsidP="007312F3">
      <w:pPr>
        <w:pStyle w:val="ac"/>
        <w:numPr>
          <w:ilvl w:val="0"/>
          <w:numId w:val="8"/>
        </w:numPr>
      </w:pPr>
      <w:r>
        <w:lastRenderedPageBreak/>
        <w:t>расход реагентов в емкость выщелачивания (</w:t>
      </w:r>
      <w:proofErr w:type="gramStart"/>
      <w:r>
        <w:t>л</w:t>
      </w:r>
      <w:proofErr w:type="gramEnd"/>
      <w:r>
        <w:t>\</w:t>
      </w:r>
      <w:proofErr w:type="spellStart"/>
      <w:r>
        <w:t>мн</w:t>
      </w:r>
      <w:proofErr w:type="spellEnd"/>
      <w:r>
        <w:t>);</w:t>
      </w:r>
    </w:p>
    <w:p w:rsidR="00356FB3" w:rsidRDefault="00356FB3" w:rsidP="007312F3">
      <w:pPr>
        <w:pStyle w:val="ac"/>
        <w:numPr>
          <w:ilvl w:val="0"/>
          <w:numId w:val="8"/>
        </w:numPr>
      </w:pPr>
      <w:r>
        <w:t>состояние клапанов (</w:t>
      </w:r>
      <w:proofErr w:type="gramStart"/>
      <w:r>
        <w:t>открыт</w:t>
      </w:r>
      <w:proofErr w:type="gramEnd"/>
      <w:r>
        <w:t>/закрыт)</w:t>
      </w:r>
      <w:r w:rsidR="00EB1390">
        <w:t>;</w:t>
      </w:r>
    </w:p>
    <w:p w:rsidR="00EB1390" w:rsidRDefault="00EB1390" w:rsidP="007312F3">
      <w:pPr>
        <w:pStyle w:val="ac"/>
        <w:numPr>
          <w:ilvl w:val="0"/>
          <w:numId w:val="8"/>
        </w:numPr>
      </w:pPr>
      <w:r>
        <w:t>состояние насосов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 w:rsidR="0036112D">
        <w:t>остановлен</w:t>
      </w:r>
      <w:proofErr w:type="gramEnd"/>
      <w:r w:rsidR="0036112D">
        <w:t>);</w:t>
      </w:r>
    </w:p>
    <w:p w:rsidR="0036112D" w:rsidRPr="0020123F" w:rsidRDefault="0036112D" w:rsidP="0036112D">
      <w:pPr>
        <w:pStyle w:val="ac"/>
        <w:numPr>
          <w:ilvl w:val="0"/>
          <w:numId w:val="8"/>
        </w:numPr>
      </w:pPr>
      <w:r w:rsidRPr="0020123F">
        <w:t>состояние разгрузки (</w:t>
      </w:r>
      <w:proofErr w:type="gramStart"/>
      <w:r w:rsidRPr="0020123F">
        <w:t>включена</w:t>
      </w:r>
      <w:proofErr w:type="gramEnd"/>
      <w:r w:rsidRPr="0020123F">
        <w:t>/разрешена/запрос на загрузку/запрещена);</w:t>
      </w:r>
    </w:p>
    <w:p w:rsidR="0036112D" w:rsidRPr="0020123F" w:rsidRDefault="0036112D" w:rsidP="0036112D">
      <w:pPr>
        <w:pStyle w:val="ac"/>
        <w:numPr>
          <w:ilvl w:val="0"/>
          <w:numId w:val="8"/>
        </w:numPr>
      </w:pPr>
      <w:r w:rsidRPr="0020123F">
        <w:t>направление загрузки (</w:t>
      </w:r>
      <w:proofErr w:type="spellStart"/>
      <w:r w:rsidRPr="0020123F">
        <w:t>бигбаг</w:t>
      </w:r>
      <w:proofErr w:type="spellEnd"/>
      <w:r w:rsidRPr="0020123F">
        <w:t xml:space="preserve">/зумпф 5.7/зумпф 2.12/не </w:t>
      </w:r>
      <w:proofErr w:type="gramStart"/>
      <w:r w:rsidRPr="0020123F">
        <w:t>выбрана</w:t>
      </w:r>
      <w:proofErr w:type="gramEnd"/>
      <w:r w:rsidRPr="0020123F">
        <w:t>)</w:t>
      </w:r>
      <w:r w:rsidR="00694358" w:rsidRPr="0020123F">
        <w:t>;</w:t>
      </w:r>
    </w:p>
    <w:p w:rsidR="0036112D" w:rsidRPr="0020123F" w:rsidRDefault="0036112D" w:rsidP="007312F3">
      <w:pPr>
        <w:pStyle w:val="ac"/>
        <w:numPr>
          <w:ilvl w:val="0"/>
          <w:numId w:val="8"/>
        </w:numPr>
      </w:pPr>
      <w:r w:rsidRPr="0020123F">
        <w:t>статус разгрузки (</w:t>
      </w:r>
      <w:r w:rsidR="00694358" w:rsidRPr="0020123F">
        <w:t>за</w:t>
      </w:r>
      <w:r w:rsidR="007144E0" w:rsidRPr="0020123F">
        <w:t>г</w:t>
      </w:r>
      <w:r w:rsidR="00694358" w:rsidRPr="0020123F">
        <w:t>рузка/зумпф 2.12 полон/Н</w:t>
      </w:r>
      <w:proofErr w:type="gramStart"/>
      <w:r w:rsidR="00694358" w:rsidRPr="0020123F">
        <w:t>2</w:t>
      </w:r>
      <w:proofErr w:type="gramEnd"/>
      <w:r w:rsidR="00694358" w:rsidRPr="0020123F">
        <w:t>.13 остановлены/зумпф 5.7/1 полон/</w:t>
      </w:r>
      <w:r w:rsidRPr="0020123F">
        <w:t>нор).</w:t>
      </w:r>
    </w:p>
    <w:p w:rsidR="00D31C77" w:rsidRDefault="00D31C77" w:rsidP="007312F3">
      <w:pPr>
        <w:pStyle w:val="ac"/>
        <w:numPr>
          <w:ilvl w:val="0"/>
          <w:numId w:val="30"/>
        </w:numPr>
      </w:pPr>
      <w:r>
        <w:t>Индикаторы, отображают информацию:</w:t>
      </w:r>
    </w:p>
    <w:p w:rsidR="00D31C77" w:rsidRDefault="00D31C77" w:rsidP="007312F3">
      <w:pPr>
        <w:pStyle w:val="ac"/>
        <w:numPr>
          <w:ilvl w:val="0"/>
          <w:numId w:val="8"/>
        </w:numPr>
      </w:pPr>
      <w:r>
        <w:t>количество литров в емкости электролиза (л);</w:t>
      </w:r>
    </w:p>
    <w:p w:rsidR="00D31C77" w:rsidRDefault="00D31C77" w:rsidP="007312F3">
      <w:pPr>
        <w:pStyle w:val="ac"/>
        <w:numPr>
          <w:ilvl w:val="0"/>
          <w:numId w:val="8"/>
        </w:numPr>
      </w:pPr>
      <w:r>
        <w:t>температура в емкости электролиза (С);</w:t>
      </w:r>
    </w:p>
    <w:p w:rsidR="00D31C77" w:rsidRDefault="00D31C77" w:rsidP="007312F3">
      <w:pPr>
        <w:pStyle w:val="ac"/>
        <w:numPr>
          <w:ilvl w:val="0"/>
          <w:numId w:val="8"/>
        </w:numPr>
      </w:pPr>
      <w:r>
        <w:t>состояние насоса РР72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</w:t>
      </w:r>
    </w:p>
    <w:p w:rsidR="00D31C77" w:rsidRPr="0020123F" w:rsidRDefault="00D31C77" w:rsidP="007312F3">
      <w:pPr>
        <w:pStyle w:val="ac"/>
        <w:numPr>
          <w:ilvl w:val="0"/>
          <w:numId w:val="8"/>
        </w:numPr>
      </w:pPr>
      <w:r w:rsidRPr="0020123F">
        <w:t>состояние разгрузки (</w:t>
      </w:r>
      <w:proofErr w:type="gramStart"/>
      <w:r w:rsidR="009B5B79" w:rsidRPr="0020123F">
        <w:t>включена</w:t>
      </w:r>
      <w:proofErr w:type="gramEnd"/>
      <w:r w:rsidR="009B5B79" w:rsidRPr="0020123F">
        <w:t>/разрешена/запрос/запрещена</w:t>
      </w:r>
      <w:r w:rsidRPr="0020123F">
        <w:t>);</w:t>
      </w:r>
    </w:p>
    <w:p w:rsidR="00D31C77" w:rsidRPr="0020123F" w:rsidRDefault="00D31C77" w:rsidP="007312F3">
      <w:pPr>
        <w:pStyle w:val="ac"/>
        <w:numPr>
          <w:ilvl w:val="0"/>
          <w:numId w:val="8"/>
        </w:numPr>
      </w:pPr>
      <w:r w:rsidRPr="0020123F">
        <w:t>статус разгрузки (</w:t>
      </w:r>
      <w:r w:rsidR="00794236" w:rsidRPr="0020123F">
        <w:t>5.5.1 полон/норма</w:t>
      </w:r>
      <w:r w:rsidRPr="0020123F">
        <w:t>).</w:t>
      </w:r>
    </w:p>
    <w:p w:rsidR="001F2405" w:rsidRPr="0020123F" w:rsidRDefault="001F2405" w:rsidP="001F2405">
      <w:pPr>
        <w:pStyle w:val="ac"/>
        <w:numPr>
          <w:ilvl w:val="0"/>
          <w:numId w:val="30"/>
        </w:numPr>
      </w:pPr>
      <w:r w:rsidRPr="0020123F">
        <w:t>Индикаторы, отображают информацию:</w:t>
      </w:r>
    </w:p>
    <w:p w:rsidR="001F2405" w:rsidRPr="0020123F" w:rsidRDefault="00FE2B37" w:rsidP="001F2405">
      <w:pPr>
        <w:pStyle w:val="ac"/>
        <w:numPr>
          <w:ilvl w:val="0"/>
          <w:numId w:val="8"/>
        </w:numPr>
      </w:pPr>
      <w:r w:rsidRPr="0020123F">
        <w:t>Статус</w:t>
      </w:r>
      <w:r w:rsidR="002136AA" w:rsidRPr="0020123F">
        <w:t xml:space="preserve"> текущей операции </w:t>
      </w:r>
      <w:r w:rsidRPr="0020123F">
        <w:t xml:space="preserve">электролиза 5.2 (ожидание Старт»/открыть клапаны </w:t>
      </w:r>
      <w:r w:rsidRPr="0020123F">
        <w:rPr>
          <w:lang w:val="en-US"/>
        </w:rPr>
        <w:t>V</w:t>
      </w:r>
      <w:r w:rsidRPr="0020123F">
        <w:t xml:space="preserve">81/ запуск циркуляции РР72/ </w:t>
      </w:r>
      <w:proofErr w:type="spellStart"/>
      <w:r w:rsidRPr="0020123F">
        <w:t>разреш</w:t>
      </w:r>
      <w:proofErr w:type="gramStart"/>
      <w:r w:rsidRPr="0020123F">
        <w:t>.н</w:t>
      </w:r>
      <w:proofErr w:type="gramEnd"/>
      <w:r w:rsidRPr="0020123F">
        <w:t>агрев</w:t>
      </w:r>
      <w:proofErr w:type="spellEnd"/>
      <w:r w:rsidR="002136AA" w:rsidRPr="0020123F">
        <w:t xml:space="preserve"> </w:t>
      </w:r>
      <w:r w:rsidRPr="0020123F">
        <w:t xml:space="preserve">и выпрямит/электролиз/стоп РР72, нагрев и выпрямитель/закройте клапаны </w:t>
      </w:r>
      <w:r w:rsidRPr="0020123F">
        <w:rPr>
          <w:lang w:val="en-US"/>
        </w:rPr>
        <w:t>V</w:t>
      </w:r>
      <w:r w:rsidRPr="0020123F">
        <w:t xml:space="preserve">82/взять пробу-перезапуск\продолжить?/открыть клапаны </w:t>
      </w:r>
      <w:r w:rsidRPr="0020123F">
        <w:rPr>
          <w:lang w:val="en-US"/>
        </w:rPr>
        <w:t>V</w:t>
      </w:r>
      <w:r w:rsidRPr="0020123F">
        <w:t xml:space="preserve">82/запуск РР72 перекачки/запуск РР72/стоп РР72/ждите низкий уровень/закройте клапаны </w:t>
      </w:r>
      <w:r w:rsidRPr="0020123F">
        <w:rPr>
          <w:lang w:val="en-US"/>
        </w:rPr>
        <w:t>V</w:t>
      </w:r>
      <w:r w:rsidRPr="0020123F">
        <w:t>82/</w:t>
      </w:r>
      <w:proofErr w:type="spellStart"/>
      <w:r w:rsidRPr="0020123F">
        <w:t>проц.электролиза</w:t>
      </w:r>
      <w:proofErr w:type="spellEnd"/>
      <w:r w:rsidRPr="0020123F">
        <w:t xml:space="preserve"> завершен/авария/ожидание перезапуска/</w:t>
      </w:r>
      <w:proofErr w:type="spellStart"/>
      <w:r w:rsidRPr="0020123F">
        <w:t>неопределен</w:t>
      </w:r>
      <w:proofErr w:type="spellEnd"/>
      <w:r w:rsidR="001F2405" w:rsidRPr="0020123F">
        <w:t>;</w:t>
      </w:r>
    </w:p>
    <w:p w:rsidR="001F2405" w:rsidRPr="0020123F" w:rsidRDefault="002136AA" w:rsidP="001F2405">
      <w:pPr>
        <w:pStyle w:val="ac"/>
        <w:numPr>
          <w:ilvl w:val="0"/>
          <w:numId w:val="8"/>
        </w:numPr>
      </w:pPr>
      <w:r w:rsidRPr="0020123F">
        <w:t>время до завершения текущей операции.</w:t>
      </w:r>
    </w:p>
    <w:p w:rsidR="000A6985" w:rsidRDefault="000A6985" w:rsidP="007312F3">
      <w:pPr>
        <w:pStyle w:val="ac"/>
        <w:numPr>
          <w:ilvl w:val="0"/>
          <w:numId w:val="30"/>
        </w:numPr>
      </w:pPr>
      <w:r>
        <w:t>Индикаторы, отображают информацию:</w:t>
      </w:r>
    </w:p>
    <w:p w:rsidR="000A6985" w:rsidRDefault="000A6985" w:rsidP="007312F3">
      <w:pPr>
        <w:pStyle w:val="ac"/>
        <w:numPr>
          <w:ilvl w:val="0"/>
          <w:numId w:val="8"/>
        </w:numPr>
      </w:pPr>
      <w:r>
        <w:t>Уровень в зумпфе</w:t>
      </w:r>
      <w:r w:rsidR="007144E0">
        <w:t xml:space="preserve"> 5.5.1</w:t>
      </w:r>
      <w:r w:rsidR="003011DA">
        <w:t xml:space="preserve"> </w:t>
      </w:r>
      <w:r>
        <w:t>(%);</w:t>
      </w:r>
    </w:p>
    <w:p w:rsidR="007144E0" w:rsidRPr="0020123F" w:rsidRDefault="000A6985" w:rsidP="007144E0">
      <w:pPr>
        <w:pStyle w:val="ac"/>
        <w:numPr>
          <w:ilvl w:val="0"/>
          <w:numId w:val="8"/>
        </w:numPr>
      </w:pPr>
      <w:r w:rsidRPr="0020123F">
        <w:t xml:space="preserve">состояние насосов </w:t>
      </w:r>
      <w:r w:rsidR="007144E0" w:rsidRPr="0020123F">
        <w:t>(п.2.3.4.4.)</w:t>
      </w:r>
    </w:p>
    <w:p w:rsidR="009B5B79" w:rsidRPr="0020123F" w:rsidRDefault="009B5B79" w:rsidP="007312F3">
      <w:pPr>
        <w:pStyle w:val="ac"/>
        <w:numPr>
          <w:ilvl w:val="0"/>
          <w:numId w:val="8"/>
        </w:numPr>
      </w:pPr>
      <w:r w:rsidRPr="0020123F">
        <w:t>состояние разгрузки (5.5.1низ</w:t>
      </w:r>
      <w:proofErr w:type="gramStart"/>
      <w:r w:rsidRPr="0020123F">
        <w:t>.у</w:t>
      </w:r>
      <w:proofErr w:type="gramEnd"/>
      <w:r w:rsidRPr="0020123F">
        <w:t>ровень/8.2выс.уровень/5.5.3выс.уровень /разрешена)</w:t>
      </w:r>
    </w:p>
    <w:p w:rsidR="000A6985" w:rsidRPr="0020123F" w:rsidRDefault="009B5B79" w:rsidP="007312F3">
      <w:pPr>
        <w:pStyle w:val="ac"/>
        <w:numPr>
          <w:ilvl w:val="0"/>
          <w:numId w:val="8"/>
        </w:numPr>
      </w:pPr>
      <w:r w:rsidRPr="0020123F">
        <w:t xml:space="preserve"> </w:t>
      </w:r>
      <w:r w:rsidR="000A6985" w:rsidRPr="0020123F">
        <w:t>статус разгрузки (</w:t>
      </w:r>
      <w:r w:rsidRPr="0020123F">
        <w:t>на 5.5.3/ на 8.2</w:t>
      </w:r>
      <w:r w:rsidR="000A6985" w:rsidRPr="0020123F">
        <w:t>).</w:t>
      </w:r>
    </w:p>
    <w:p w:rsidR="00A37372" w:rsidRDefault="00B705A7" w:rsidP="007312F3">
      <w:pPr>
        <w:pStyle w:val="ac"/>
        <w:numPr>
          <w:ilvl w:val="0"/>
          <w:numId w:val="30"/>
        </w:numPr>
      </w:pPr>
      <w:r>
        <w:t>Сорбционные колонны</w:t>
      </w:r>
      <w:r w:rsidR="009C35C9">
        <w:t>;</w:t>
      </w:r>
    </w:p>
    <w:p w:rsidR="00A37372" w:rsidRPr="0020123F" w:rsidRDefault="008D138B" w:rsidP="007312F3">
      <w:pPr>
        <w:pStyle w:val="ac"/>
        <w:numPr>
          <w:ilvl w:val="0"/>
          <w:numId w:val="30"/>
        </w:numPr>
      </w:pPr>
      <w:r w:rsidRPr="0020123F">
        <w:lastRenderedPageBreak/>
        <w:t xml:space="preserve"> Емкость выщелачивания</w:t>
      </w:r>
      <w:r w:rsidR="009C35C9" w:rsidRPr="0020123F">
        <w:t>;</w:t>
      </w:r>
    </w:p>
    <w:p w:rsidR="00B705A7" w:rsidRDefault="00B705A7" w:rsidP="007312F3">
      <w:pPr>
        <w:pStyle w:val="ac"/>
        <w:numPr>
          <w:ilvl w:val="0"/>
          <w:numId w:val="30"/>
        </w:numPr>
      </w:pPr>
      <w:r>
        <w:t>Индикаторы контактных чанов, отображают информацию:</w:t>
      </w:r>
    </w:p>
    <w:p w:rsidR="00B705A7" w:rsidRDefault="00B705A7" w:rsidP="007312F3">
      <w:pPr>
        <w:pStyle w:val="ac"/>
        <w:numPr>
          <w:ilvl w:val="0"/>
          <w:numId w:val="8"/>
        </w:numPr>
      </w:pPr>
      <w:r>
        <w:t>уровень в контактном чане</w:t>
      </w:r>
      <w:proofErr w:type="gramStart"/>
      <w:r w:rsidR="003011DA">
        <w:t xml:space="preserve"> </w:t>
      </w:r>
      <w:r>
        <w:t>(%);</w:t>
      </w:r>
      <w:proofErr w:type="gramEnd"/>
    </w:p>
    <w:p w:rsidR="00B705A7" w:rsidRDefault="00B705A7" w:rsidP="007312F3">
      <w:pPr>
        <w:pStyle w:val="ac"/>
        <w:numPr>
          <w:ilvl w:val="0"/>
          <w:numId w:val="8"/>
        </w:numPr>
      </w:pPr>
      <w:r>
        <w:t>состояние 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B705A7" w:rsidRDefault="00B705A7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B705A7" w:rsidRPr="0020123F" w:rsidRDefault="00B705A7" w:rsidP="007312F3">
      <w:pPr>
        <w:pStyle w:val="ac"/>
        <w:numPr>
          <w:ilvl w:val="0"/>
          <w:numId w:val="8"/>
        </w:numPr>
      </w:pPr>
      <w:r w:rsidRPr="0020123F">
        <w:t>режим работы (ремонтный /локальный/дистанционный/запрет работы)</w:t>
      </w:r>
    </w:p>
    <w:p w:rsidR="00BE7765" w:rsidRPr="0020123F" w:rsidRDefault="00BE7765" w:rsidP="007312F3">
      <w:pPr>
        <w:pStyle w:val="ac"/>
        <w:numPr>
          <w:ilvl w:val="0"/>
          <w:numId w:val="30"/>
        </w:numPr>
      </w:pPr>
      <w:r w:rsidRPr="0020123F">
        <w:t xml:space="preserve">Индикаторы </w:t>
      </w:r>
      <w:r w:rsidR="009E2458" w:rsidRPr="0020123F">
        <w:t>насосов 8.3.1, 8.3.2</w:t>
      </w:r>
      <w:r w:rsidRPr="0020123F">
        <w:t>, отображают информацию:</w:t>
      </w:r>
    </w:p>
    <w:p w:rsidR="00BE7765" w:rsidRPr="0020123F" w:rsidRDefault="00F75722" w:rsidP="007312F3">
      <w:pPr>
        <w:pStyle w:val="ac"/>
        <w:numPr>
          <w:ilvl w:val="0"/>
          <w:numId w:val="8"/>
        </w:numPr>
      </w:pPr>
      <w:r w:rsidRPr="0020123F">
        <w:t>с</w:t>
      </w:r>
      <w:r w:rsidR="00BE7765" w:rsidRPr="0020123F">
        <w:t>остояние</w:t>
      </w:r>
      <w:r w:rsidR="00FB5AA7" w:rsidRPr="0020123F">
        <w:t>, статус, режим работы</w:t>
      </w:r>
      <w:r w:rsidR="00BE7765" w:rsidRPr="0020123F">
        <w:t xml:space="preserve"> насосов 8.3.1, 8.3.2</w:t>
      </w:r>
      <w:r w:rsidR="003011DA">
        <w:t xml:space="preserve"> </w:t>
      </w:r>
      <w:r w:rsidR="00BE7765" w:rsidRPr="0020123F">
        <w:t>(</w:t>
      </w:r>
      <w:r w:rsidR="00FB5AA7" w:rsidRPr="0020123F">
        <w:t>п.2.3.4.4.</w:t>
      </w:r>
      <w:r w:rsidR="00BE7765" w:rsidRPr="0020123F">
        <w:t>);</w:t>
      </w:r>
    </w:p>
    <w:p w:rsidR="00B705A7" w:rsidRPr="0020123F" w:rsidRDefault="00903F40" w:rsidP="007312F3">
      <w:pPr>
        <w:pStyle w:val="ac"/>
        <w:numPr>
          <w:ilvl w:val="0"/>
          <w:numId w:val="30"/>
        </w:numPr>
      </w:pPr>
      <w:r w:rsidRPr="0020123F">
        <w:t>Индикаторы зумпфа 5.7 и клапанов, отображают информацию:</w:t>
      </w:r>
    </w:p>
    <w:p w:rsidR="00903F40" w:rsidRDefault="00903F40" w:rsidP="007312F3">
      <w:pPr>
        <w:pStyle w:val="ac"/>
        <w:numPr>
          <w:ilvl w:val="0"/>
          <w:numId w:val="8"/>
        </w:numPr>
      </w:pPr>
      <w:r>
        <w:t>уровень в зумпфе;</w:t>
      </w:r>
    </w:p>
    <w:p w:rsidR="00903F40" w:rsidRDefault="00903F40" w:rsidP="007312F3">
      <w:pPr>
        <w:pStyle w:val="ac"/>
        <w:numPr>
          <w:ilvl w:val="0"/>
          <w:numId w:val="8"/>
        </w:numPr>
      </w:pPr>
      <w:r>
        <w:t>уставка и задание уставки на включение/выключение насосов</w:t>
      </w:r>
    </w:p>
    <w:p w:rsidR="00903F40" w:rsidRDefault="00903F40" w:rsidP="007312F3">
      <w:pPr>
        <w:pStyle w:val="ac"/>
        <w:numPr>
          <w:ilvl w:val="0"/>
          <w:numId w:val="8"/>
        </w:numPr>
      </w:pPr>
      <w:r>
        <w:t>состояние</w:t>
      </w:r>
      <w:r w:rsidR="002C63C7">
        <w:t xml:space="preserve"> клапана</w:t>
      </w:r>
      <w:r w:rsidR="003011DA">
        <w:t xml:space="preserve"> </w:t>
      </w:r>
      <w:r>
        <w:t>(</w:t>
      </w:r>
      <w:r w:rsidR="00FB5AA7">
        <w:t>п.2.3.4.3.</w:t>
      </w:r>
      <w:r>
        <w:t>);</w:t>
      </w:r>
    </w:p>
    <w:p w:rsidR="00903F40" w:rsidRDefault="002C63C7" w:rsidP="007312F3">
      <w:pPr>
        <w:pStyle w:val="ac"/>
        <w:numPr>
          <w:ilvl w:val="0"/>
          <w:numId w:val="30"/>
        </w:numPr>
      </w:pPr>
      <w:r>
        <w:t>Индикаторы насосов 5.7.1,</w:t>
      </w:r>
      <w:r w:rsidRPr="002C63C7">
        <w:t xml:space="preserve"> 5.7.2 </w:t>
      </w:r>
      <w:r>
        <w:t>и</w:t>
      </w:r>
      <w:r w:rsidRPr="002C63C7">
        <w:t xml:space="preserve"> клапанов, отображают информацию:</w:t>
      </w:r>
    </w:p>
    <w:p w:rsidR="00F75722" w:rsidRPr="0020123F" w:rsidRDefault="00F75722" w:rsidP="00F75722">
      <w:pPr>
        <w:pStyle w:val="ac"/>
        <w:numPr>
          <w:ilvl w:val="0"/>
          <w:numId w:val="8"/>
        </w:numPr>
      </w:pPr>
      <w:r w:rsidRPr="0020123F">
        <w:t>состояние, статус, режим работы насосов (п.2.3.4.4.);</w:t>
      </w:r>
    </w:p>
    <w:p w:rsidR="00CF1D38" w:rsidRDefault="00CF1D38" w:rsidP="007312F3">
      <w:pPr>
        <w:pStyle w:val="ac"/>
        <w:numPr>
          <w:ilvl w:val="0"/>
          <w:numId w:val="8"/>
        </w:numPr>
      </w:pPr>
      <w:r>
        <w:t>ток привода насосов (А);</w:t>
      </w:r>
    </w:p>
    <w:p w:rsidR="00CF1D38" w:rsidRDefault="00CF1D38" w:rsidP="007312F3">
      <w:pPr>
        <w:pStyle w:val="ac"/>
        <w:numPr>
          <w:ilvl w:val="0"/>
          <w:numId w:val="8"/>
        </w:numPr>
      </w:pPr>
      <w:r>
        <w:t>Производительность и задание производительности насосов</w:t>
      </w:r>
      <w:proofErr w:type="gramStart"/>
      <w:r>
        <w:t xml:space="preserve"> (%);</w:t>
      </w:r>
      <w:proofErr w:type="gramEnd"/>
    </w:p>
    <w:p w:rsidR="002C63C7" w:rsidRDefault="002C63C7" w:rsidP="007312F3">
      <w:pPr>
        <w:pStyle w:val="ac"/>
        <w:numPr>
          <w:ilvl w:val="0"/>
          <w:numId w:val="8"/>
        </w:numPr>
      </w:pPr>
      <w:r>
        <w:t>состояние клапанов (</w:t>
      </w:r>
      <w:proofErr w:type="gramStart"/>
      <w:r>
        <w:t>открыт</w:t>
      </w:r>
      <w:proofErr w:type="gramEnd"/>
      <w:r>
        <w:t>/закрыт);</w:t>
      </w:r>
    </w:p>
    <w:p w:rsidR="002C63C7" w:rsidRPr="002C63C7" w:rsidRDefault="002C63C7" w:rsidP="007312F3">
      <w:pPr>
        <w:pStyle w:val="ac"/>
        <w:numPr>
          <w:ilvl w:val="0"/>
          <w:numId w:val="8"/>
        </w:numPr>
      </w:pPr>
      <w:r>
        <w:t>наличие протока.</w:t>
      </w:r>
    </w:p>
    <w:p w:rsidR="00A37372" w:rsidRDefault="00CF1D38" w:rsidP="007312F3">
      <w:pPr>
        <w:pStyle w:val="ac"/>
        <w:numPr>
          <w:ilvl w:val="0"/>
          <w:numId w:val="30"/>
        </w:numPr>
      </w:pPr>
      <w:r>
        <w:t xml:space="preserve">Индикаторы </w:t>
      </w:r>
      <w:proofErr w:type="spellStart"/>
      <w:r>
        <w:t>прессфильтров</w:t>
      </w:r>
      <w:proofErr w:type="spellEnd"/>
      <w:r w:rsidRPr="002C63C7">
        <w:t>, отображают информацию</w:t>
      </w:r>
      <w:r w:rsidR="00A37372">
        <w:t>:</w:t>
      </w:r>
    </w:p>
    <w:p w:rsidR="00A37372" w:rsidRDefault="00CF1D38" w:rsidP="007312F3">
      <w:pPr>
        <w:pStyle w:val="ac"/>
        <w:numPr>
          <w:ilvl w:val="0"/>
          <w:numId w:val="8"/>
        </w:numPr>
      </w:pPr>
      <w:r>
        <w:t>давление на прессфильтрах</w:t>
      </w:r>
      <w:r w:rsidR="00A37372">
        <w:t>;</w:t>
      </w:r>
    </w:p>
    <w:p w:rsidR="004725C8" w:rsidRDefault="004725C8" w:rsidP="007312F3">
      <w:pPr>
        <w:pStyle w:val="ac"/>
        <w:numPr>
          <w:ilvl w:val="0"/>
          <w:numId w:val="30"/>
        </w:numPr>
      </w:pPr>
      <w:r>
        <w:t>Индикаторы вентиляции, отображают информацию: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состояние вентиляции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режим работы вентиляции (ручной/автоматический);</w:t>
      </w:r>
    </w:p>
    <w:p w:rsidR="004725C8" w:rsidRDefault="004725C8" w:rsidP="007312F3">
      <w:pPr>
        <w:pStyle w:val="ac"/>
        <w:numPr>
          <w:ilvl w:val="0"/>
          <w:numId w:val="30"/>
        </w:numPr>
      </w:pPr>
      <w:r>
        <w:t xml:space="preserve">Индикаторы насоса </w:t>
      </w:r>
      <w:proofErr w:type="spellStart"/>
      <w:r>
        <w:t>гидроподпора</w:t>
      </w:r>
      <w:proofErr w:type="spellEnd"/>
      <w:r>
        <w:t xml:space="preserve"> 5.7.3</w:t>
      </w:r>
      <w:r w:rsidRPr="002C63C7">
        <w:t>, отображают информацию: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состояние насоса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статус насоса (наличие аварий и неисправностей);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lastRenderedPageBreak/>
        <w:t>режим работы насоса (ремонтный /локальный/дистанционный/запрет работы);</w:t>
      </w:r>
    </w:p>
    <w:p w:rsidR="004725C8" w:rsidRDefault="004725C8" w:rsidP="007312F3">
      <w:pPr>
        <w:pStyle w:val="ac"/>
        <w:numPr>
          <w:ilvl w:val="0"/>
          <w:numId w:val="30"/>
        </w:numPr>
      </w:pPr>
      <w:r>
        <w:t>Индикаторы дренажного насоса, отображает  информацию: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состояние дренажного насоса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4725C8" w:rsidRDefault="004725C8" w:rsidP="007312F3">
      <w:pPr>
        <w:pStyle w:val="ac"/>
        <w:numPr>
          <w:ilvl w:val="0"/>
          <w:numId w:val="8"/>
        </w:numPr>
      </w:pPr>
      <w:r>
        <w:t>режим работы дренажного насоса (ручной/автоматический/запрет работы);</w:t>
      </w:r>
    </w:p>
    <w:p w:rsidR="00A37372" w:rsidRDefault="00A37372" w:rsidP="00C85FD4">
      <w:pPr>
        <w:pStyle w:val="3"/>
      </w:pPr>
      <w:r>
        <w:br w:type="page"/>
      </w:r>
      <w:bookmarkStart w:id="31" w:name="_Toc268967798"/>
      <w:bookmarkStart w:id="32" w:name="_Toc381885132"/>
      <w:r w:rsidR="00DC1538">
        <w:lastRenderedPageBreak/>
        <w:t>2.4.3. Мельницы</w:t>
      </w:r>
      <w:bookmarkEnd w:id="31"/>
      <w:bookmarkEnd w:id="32"/>
      <w:r>
        <w:t xml:space="preserve"> </w:t>
      </w:r>
    </w:p>
    <w:p w:rsidR="00A37372" w:rsidRDefault="00A37372" w:rsidP="001812F1">
      <w:pPr>
        <w:pStyle w:val="ac"/>
      </w:pPr>
      <w:r>
        <w:t>Видеокадр «Мельниц</w:t>
      </w:r>
      <w:r w:rsidR="00DC1538">
        <w:t>ы</w:t>
      </w:r>
      <w:r>
        <w:t>» отображает основную</w:t>
      </w:r>
      <w:r w:rsidR="003011DA">
        <w:t xml:space="preserve"> </w:t>
      </w:r>
      <w:r>
        <w:t xml:space="preserve">информацию об агрегатах обеспечивающих работу мельниц </w:t>
      </w:r>
      <w:r w:rsidR="0020123F">
        <w:t>М</w:t>
      </w:r>
      <w:r>
        <w:t>ПСИ</w:t>
      </w:r>
      <w:r w:rsidR="00DC1538">
        <w:t xml:space="preserve"> и </w:t>
      </w:r>
      <w:r w:rsidR="0020123F">
        <w:t>М</w:t>
      </w:r>
      <w:r w:rsidR="00DC1538">
        <w:t>ШЦ</w:t>
      </w:r>
      <w:r>
        <w:t>.</w:t>
      </w:r>
    </w:p>
    <w:p w:rsidR="00A37372" w:rsidRDefault="006A07B8" w:rsidP="00754D7E">
      <w:pPr>
        <w:keepNext/>
      </w:pPr>
      <w:r>
        <w:rPr>
          <w:noProof/>
        </w:rPr>
        <w:drawing>
          <wp:inline distT="0" distB="0" distL="0" distR="0">
            <wp:extent cx="6299835" cy="3900170"/>
            <wp:effectExtent l="0" t="0" r="571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копия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DF77D5" w:rsidRDefault="00A37372" w:rsidP="00754D7E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12</w:t>
      </w:r>
      <w:r w:rsidR="00A64578">
        <w:rPr>
          <w:noProof/>
        </w:rPr>
        <w:fldChar w:fldCharType="end"/>
      </w:r>
      <w:r>
        <w:t>. Видеокадр "Мельниц</w:t>
      </w:r>
      <w:r w:rsidR="00735509">
        <w:t>ы</w:t>
      </w:r>
      <w:r>
        <w:t>"</w:t>
      </w:r>
      <w:r w:rsidRPr="00DF77D5">
        <w:t>.</w:t>
      </w:r>
    </w:p>
    <w:p w:rsidR="00A37372" w:rsidRDefault="00A37372" w:rsidP="00754D7E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735509" w:rsidRDefault="00735509" w:rsidP="007312F3">
      <w:pPr>
        <w:pStyle w:val="ac"/>
        <w:numPr>
          <w:ilvl w:val="0"/>
          <w:numId w:val="32"/>
        </w:numPr>
      </w:pPr>
      <w:r>
        <w:t>Навигационное меню;</w:t>
      </w:r>
    </w:p>
    <w:p w:rsidR="00735509" w:rsidRDefault="00735509" w:rsidP="007312F3">
      <w:pPr>
        <w:pStyle w:val="ac"/>
        <w:numPr>
          <w:ilvl w:val="0"/>
          <w:numId w:val="32"/>
        </w:numPr>
      </w:pPr>
      <w:r>
        <w:t>Наименование экрана;</w:t>
      </w:r>
    </w:p>
    <w:p w:rsidR="00735509" w:rsidRDefault="00735509" w:rsidP="007312F3">
      <w:pPr>
        <w:pStyle w:val="ac"/>
        <w:numPr>
          <w:ilvl w:val="0"/>
          <w:numId w:val="32"/>
        </w:numPr>
      </w:pPr>
      <w:r>
        <w:t>Наименование отделения;</w:t>
      </w:r>
    </w:p>
    <w:p w:rsidR="00735509" w:rsidRDefault="00735509" w:rsidP="007312F3">
      <w:pPr>
        <w:pStyle w:val="ac"/>
        <w:numPr>
          <w:ilvl w:val="0"/>
          <w:numId w:val="32"/>
        </w:numPr>
      </w:pPr>
      <w:r>
        <w:t xml:space="preserve">Индикаторы </w:t>
      </w:r>
      <w:r w:rsidR="00476CEE">
        <w:t>мельницы</w:t>
      </w:r>
      <w:r>
        <w:t>, отображают  информацию:</w:t>
      </w:r>
    </w:p>
    <w:p w:rsidR="00476CEE" w:rsidRDefault="00476CEE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476CEE" w:rsidRDefault="00476CEE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476CEE" w:rsidRDefault="00476CEE" w:rsidP="007312F3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A37372" w:rsidRDefault="00883D74" w:rsidP="007312F3">
      <w:pPr>
        <w:pStyle w:val="ac"/>
        <w:numPr>
          <w:ilvl w:val="0"/>
          <w:numId w:val="32"/>
        </w:numPr>
      </w:pPr>
      <w:r>
        <w:t>О</w:t>
      </w:r>
      <w:r w:rsidR="00A37372">
        <w:t>тображается следующая информация:</w:t>
      </w:r>
    </w:p>
    <w:p w:rsidR="00A37372" w:rsidRDefault="00883D74" w:rsidP="007312F3">
      <w:pPr>
        <w:pStyle w:val="ac"/>
        <w:numPr>
          <w:ilvl w:val="0"/>
          <w:numId w:val="8"/>
        </w:numPr>
      </w:pPr>
      <w:r>
        <w:t>статус систем управления мельницей</w:t>
      </w:r>
      <w:r w:rsidR="00A37372">
        <w:t xml:space="preserve"> (</w:t>
      </w:r>
      <w:r>
        <w:t>норма/готов/</w:t>
      </w:r>
      <w:proofErr w:type="spellStart"/>
      <w:r>
        <w:t>неопределен</w:t>
      </w:r>
      <w:proofErr w:type="spellEnd"/>
      <w:r w:rsidR="00A37372">
        <w:t>);</w:t>
      </w:r>
    </w:p>
    <w:p w:rsidR="00883D74" w:rsidRDefault="00883D74" w:rsidP="007312F3">
      <w:pPr>
        <w:pStyle w:val="ac"/>
        <w:numPr>
          <w:ilvl w:val="0"/>
          <w:numId w:val="8"/>
        </w:numPr>
      </w:pPr>
      <w:r>
        <w:t>состояние систем управления мельницей (</w:t>
      </w:r>
      <w:proofErr w:type="spellStart"/>
      <w:proofErr w:type="gramStart"/>
      <w:r>
        <w:t>выкл</w:t>
      </w:r>
      <w:proofErr w:type="spellEnd"/>
      <w:proofErr w:type="gramEnd"/>
      <w:r>
        <w:t>/</w:t>
      </w:r>
      <w:proofErr w:type="spellStart"/>
      <w:r>
        <w:t>вкл</w:t>
      </w:r>
      <w:proofErr w:type="spellEnd"/>
      <w:r>
        <w:t>/</w:t>
      </w:r>
      <w:proofErr w:type="spellStart"/>
      <w:r>
        <w:t>неопределен</w:t>
      </w:r>
      <w:proofErr w:type="spellEnd"/>
      <w:r>
        <w:t>);</w:t>
      </w:r>
    </w:p>
    <w:p w:rsidR="00883D74" w:rsidRDefault="00883D74" w:rsidP="007312F3">
      <w:pPr>
        <w:pStyle w:val="ac"/>
        <w:numPr>
          <w:ilvl w:val="0"/>
          <w:numId w:val="8"/>
        </w:numPr>
      </w:pPr>
      <w:r>
        <w:lastRenderedPageBreak/>
        <w:t>неисправность систем управления мельницей (</w:t>
      </w:r>
      <w:proofErr w:type="gramStart"/>
      <w:r>
        <w:t>есть</w:t>
      </w:r>
      <w:proofErr w:type="gramEnd"/>
      <w:r>
        <w:t>/нет);</w:t>
      </w:r>
    </w:p>
    <w:p w:rsidR="00A37372" w:rsidRDefault="00883D74" w:rsidP="007312F3">
      <w:pPr>
        <w:pStyle w:val="ac"/>
        <w:numPr>
          <w:ilvl w:val="0"/>
          <w:numId w:val="8"/>
        </w:numPr>
      </w:pPr>
      <w:r>
        <w:t xml:space="preserve">температуры </w:t>
      </w:r>
      <w:r w:rsidRPr="00BE12F1">
        <w:t>(норма</w:t>
      </w:r>
      <w:r>
        <w:t>)</w:t>
      </w:r>
      <w:r w:rsidR="00A37372">
        <w:t>;</w:t>
      </w:r>
    </w:p>
    <w:p w:rsidR="00057D49" w:rsidRDefault="00057D49" w:rsidP="007312F3">
      <w:pPr>
        <w:pStyle w:val="ac"/>
        <w:numPr>
          <w:ilvl w:val="0"/>
          <w:numId w:val="32"/>
        </w:numPr>
      </w:pPr>
      <w:r>
        <w:t>Отображается следующая информация:</w:t>
      </w:r>
    </w:p>
    <w:p w:rsidR="00057D49" w:rsidRDefault="00057D49" w:rsidP="007312F3">
      <w:pPr>
        <w:pStyle w:val="ac"/>
        <w:numPr>
          <w:ilvl w:val="0"/>
          <w:numId w:val="8"/>
        </w:numPr>
      </w:pPr>
      <w:r>
        <w:t>температура подшипников мельницы и обмоток статора (С);</w:t>
      </w:r>
    </w:p>
    <w:p w:rsidR="00057D49" w:rsidRDefault="00057D49" w:rsidP="007312F3">
      <w:pPr>
        <w:pStyle w:val="ac"/>
        <w:numPr>
          <w:ilvl w:val="0"/>
          <w:numId w:val="32"/>
        </w:numPr>
      </w:pPr>
      <w:r>
        <w:t xml:space="preserve">Индикатор насоса охлаждения </w:t>
      </w:r>
      <w:proofErr w:type="spellStart"/>
      <w:r>
        <w:t>маслостанции</w:t>
      </w:r>
      <w:proofErr w:type="spellEnd"/>
      <w:r w:rsidRPr="002C63C7">
        <w:t>, отобража</w:t>
      </w:r>
      <w:r>
        <w:t>е</w:t>
      </w:r>
      <w:r w:rsidRPr="002C63C7">
        <w:t>т  информацию:</w:t>
      </w:r>
    </w:p>
    <w:p w:rsidR="002A50BD" w:rsidRDefault="002A50BD" w:rsidP="002A50BD">
      <w:pPr>
        <w:pStyle w:val="ac"/>
        <w:numPr>
          <w:ilvl w:val="0"/>
          <w:numId w:val="8"/>
        </w:numPr>
      </w:pPr>
      <w:bookmarkStart w:id="33" w:name="_Toc268967799"/>
      <w:r>
        <w:t>состояние, статус, режим работы насоса (</w:t>
      </w:r>
      <w:r w:rsidRPr="002A50BD">
        <w:t>п.2.3.4.4.</w:t>
      </w:r>
      <w:r>
        <w:t>);</w:t>
      </w:r>
    </w:p>
    <w:p w:rsidR="00A37372" w:rsidRDefault="00A37372" w:rsidP="00754D7E">
      <w:pPr>
        <w:pStyle w:val="3"/>
      </w:pPr>
      <w:bookmarkStart w:id="34" w:name="_Toc381885133"/>
      <w:r>
        <w:t xml:space="preserve">2.4.4. </w:t>
      </w:r>
      <w:bookmarkEnd w:id="33"/>
      <w:r w:rsidR="00057D49">
        <w:t>Гидроциклоны</w:t>
      </w:r>
      <w:bookmarkEnd w:id="34"/>
      <w:r>
        <w:t xml:space="preserve"> </w:t>
      </w:r>
    </w:p>
    <w:p w:rsidR="00A37372" w:rsidRDefault="00A37372" w:rsidP="00DC13FB">
      <w:pPr>
        <w:pStyle w:val="ac"/>
      </w:pPr>
      <w:r>
        <w:t>Видеокадр «</w:t>
      </w:r>
      <w:r w:rsidR="00057D49">
        <w:t>Гидроциклоны</w:t>
      </w:r>
      <w:r>
        <w:t>» ото</w:t>
      </w:r>
      <w:r w:rsidR="00057D49">
        <w:t>бражает основную</w:t>
      </w:r>
      <w:r w:rsidR="003011DA">
        <w:t xml:space="preserve"> </w:t>
      </w:r>
      <w:r w:rsidR="00057D49">
        <w:t xml:space="preserve">информацию о работе гидроциклонов </w:t>
      </w:r>
      <w:proofErr w:type="spellStart"/>
      <w:r w:rsidR="00057D49">
        <w:rPr>
          <w:lang w:val="en-US"/>
        </w:rPr>
        <w:t>Dobersek</w:t>
      </w:r>
      <w:proofErr w:type="spellEnd"/>
      <w:r>
        <w:t>.</w:t>
      </w:r>
    </w:p>
    <w:p w:rsidR="00A37372" w:rsidRDefault="00057D49" w:rsidP="00C22A9B">
      <w:pPr>
        <w:keepNext/>
      </w:pPr>
      <w:r>
        <w:rPr>
          <w:noProof/>
        </w:rPr>
        <w:drawing>
          <wp:inline distT="0" distB="0" distL="0" distR="0">
            <wp:extent cx="6299835" cy="3883660"/>
            <wp:effectExtent l="0" t="0" r="571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копия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715F30" w:rsidRDefault="00A37372" w:rsidP="00C22A9B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13</w:t>
      </w:r>
      <w:r w:rsidR="00A64578">
        <w:rPr>
          <w:noProof/>
        </w:rPr>
        <w:fldChar w:fldCharType="end"/>
      </w:r>
      <w:r>
        <w:t xml:space="preserve">. </w:t>
      </w:r>
      <w:r w:rsidRPr="00374DB8">
        <w:t>Видеокадр "</w:t>
      </w:r>
      <w:r w:rsidR="0052195D">
        <w:t>Гидроциклоны</w:t>
      </w:r>
      <w:r w:rsidRPr="00374DB8">
        <w:t>"</w:t>
      </w:r>
      <w:r>
        <w:t>.</w:t>
      </w:r>
    </w:p>
    <w:p w:rsidR="00A37372" w:rsidRDefault="00A37372" w:rsidP="008E6E45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 (смотрите рисунок выше):</w:t>
      </w:r>
    </w:p>
    <w:p w:rsidR="0052195D" w:rsidRDefault="0052195D" w:rsidP="007312F3">
      <w:pPr>
        <w:pStyle w:val="ac"/>
        <w:numPr>
          <w:ilvl w:val="0"/>
          <w:numId w:val="27"/>
        </w:numPr>
      </w:pPr>
      <w:r>
        <w:t>Навигационное меню;</w:t>
      </w:r>
    </w:p>
    <w:p w:rsidR="0052195D" w:rsidRDefault="0052195D" w:rsidP="007312F3">
      <w:pPr>
        <w:pStyle w:val="ac"/>
        <w:numPr>
          <w:ilvl w:val="0"/>
          <w:numId w:val="27"/>
        </w:numPr>
      </w:pPr>
      <w:r>
        <w:t>Наименование экрана;</w:t>
      </w:r>
    </w:p>
    <w:p w:rsidR="0052195D" w:rsidRDefault="0052195D" w:rsidP="007312F3">
      <w:pPr>
        <w:pStyle w:val="ac"/>
        <w:numPr>
          <w:ilvl w:val="0"/>
          <w:numId w:val="27"/>
        </w:numPr>
      </w:pPr>
      <w:r>
        <w:t>Наименование отделения;</w:t>
      </w:r>
    </w:p>
    <w:p w:rsidR="0052195D" w:rsidRDefault="0052195D" w:rsidP="007312F3">
      <w:pPr>
        <w:pStyle w:val="ac"/>
        <w:numPr>
          <w:ilvl w:val="0"/>
          <w:numId w:val="27"/>
        </w:numPr>
      </w:pPr>
      <w:r>
        <w:t xml:space="preserve">Индикаторы </w:t>
      </w:r>
      <w:r w:rsidR="00B762A2">
        <w:t>насосов 2.13.1, 2.13.2</w:t>
      </w:r>
      <w:r>
        <w:t>, отображают  информацию:</w:t>
      </w:r>
    </w:p>
    <w:p w:rsidR="002A50BD" w:rsidRDefault="002A50BD" w:rsidP="002A50BD">
      <w:pPr>
        <w:pStyle w:val="ac"/>
        <w:numPr>
          <w:ilvl w:val="0"/>
          <w:numId w:val="8"/>
        </w:numPr>
      </w:pPr>
      <w:r>
        <w:t>состояние, статус, режим работы насосов (</w:t>
      </w:r>
      <w:r w:rsidRPr="00BE12F1">
        <w:t>п.2.3.4.4.);</w:t>
      </w:r>
    </w:p>
    <w:p w:rsidR="00B762A2" w:rsidRDefault="00B762A2" w:rsidP="007312F3">
      <w:pPr>
        <w:pStyle w:val="ac"/>
        <w:numPr>
          <w:ilvl w:val="0"/>
          <w:numId w:val="27"/>
        </w:numPr>
      </w:pPr>
      <w:r>
        <w:lastRenderedPageBreak/>
        <w:t>Отображается следующая информация:</w:t>
      </w:r>
    </w:p>
    <w:p w:rsidR="00B762A2" w:rsidRDefault="00B762A2" w:rsidP="007312F3">
      <w:pPr>
        <w:pStyle w:val="ac"/>
        <w:numPr>
          <w:ilvl w:val="0"/>
          <w:numId w:val="8"/>
        </w:numPr>
      </w:pPr>
      <w:r>
        <w:t xml:space="preserve">статус систем управления </w:t>
      </w:r>
      <w:r w:rsidR="00542210">
        <w:t>насосами</w:t>
      </w:r>
      <w:r>
        <w:t>;</w:t>
      </w:r>
    </w:p>
    <w:p w:rsidR="00542210" w:rsidRDefault="00542210" w:rsidP="007312F3">
      <w:pPr>
        <w:pStyle w:val="ac"/>
        <w:numPr>
          <w:ilvl w:val="0"/>
          <w:numId w:val="27"/>
        </w:numPr>
      </w:pPr>
      <w:r>
        <w:t>Зумпф 2.12 и клапан подачи воды в зумпф, отображают следующую информацию:</w:t>
      </w:r>
    </w:p>
    <w:p w:rsidR="00542210" w:rsidRDefault="00542210" w:rsidP="007312F3">
      <w:pPr>
        <w:pStyle w:val="ac"/>
        <w:numPr>
          <w:ilvl w:val="0"/>
          <w:numId w:val="8"/>
        </w:numPr>
      </w:pPr>
      <w:r>
        <w:t>состояние</w:t>
      </w:r>
      <w:r w:rsidR="003011DA">
        <w:t xml:space="preserve"> </w:t>
      </w:r>
      <w:r>
        <w:t>(</w:t>
      </w:r>
      <w:proofErr w:type="gramStart"/>
      <w:r>
        <w:t>открыт</w:t>
      </w:r>
      <w:proofErr w:type="gramEnd"/>
      <w:r>
        <w:t>/закрыт);</w:t>
      </w:r>
    </w:p>
    <w:p w:rsidR="00542210" w:rsidRDefault="00542210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542210" w:rsidRDefault="00542210" w:rsidP="007312F3">
      <w:pPr>
        <w:pStyle w:val="ac"/>
        <w:numPr>
          <w:ilvl w:val="0"/>
          <w:numId w:val="8"/>
        </w:numPr>
      </w:pPr>
      <w:r>
        <w:t>режим работы (ремонтный /локальный/дистанционный/запрет работы);</w:t>
      </w:r>
    </w:p>
    <w:p w:rsidR="00542210" w:rsidRDefault="00542210" w:rsidP="007312F3">
      <w:pPr>
        <w:pStyle w:val="ac"/>
        <w:numPr>
          <w:ilvl w:val="0"/>
          <w:numId w:val="8"/>
        </w:numPr>
      </w:pPr>
      <w:r>
        <w:t>уровень в зумпфе.</w:t>
      </w:r>
    </w:p>
    <w:p w:rsidR="00542210" w:rsidRDefault="00542210" w:rsidP="007312F3">
      <w:pPr>
        <w:pStyle w:val="ac"/>
        <w:numPr>
          <w:ilvl w:val="0"/>
          <w:numId w:val="27"/>
        </w:numPr>
      </w:pPr>
      <w:r>
        <w:t>Индикаторы насосов 2.13.1, 2.13.2, отображают информацию:</w:t>
      </w:r>
    </w:p>
    <w:p w:rsidR="00015525" w:rsidRDefault="00015525" w:rsidP="00015525">
      <w:pPr>
        <w:pStyle w:val="ac"/>
        <w:numPr>
          <w:ilvl w:val="0"/>
          <w:numId w:val="8"/>
        </w:numPr>
      </w:pPr>
      <w:r>
        <w:t>состояние, статус, режим работы насосов (</w:t>
      </w:r>
      <w:r w:rsidRPr="00BE12F1">
        <w:t>п.2.3.4.4</w:t>
      </w:r>
      <w:r w:rsidRPr="002A50BD">
        <w:t>.</w:t>
      </w:r>
      <w:r>
        <w:t>);</w:t>
      </w:r>
    </w:p>
    <w:p w:rsidR="00542210" w:rsidRDefault="00542210" w:rsidP="007312F3">
      <w:pPr>
        <w:pStyle w:val="ac"/>
        <w:numPr>
          <w:ilvl w:val="0"/>
          <w:numId w:val="8"/>
        </w:numPr>
      </w:pPr>
      <w:r>
        <w:t>информация о производительности и токе привода насосов;</w:t>
      </w:r>
    </w:p>
    <w:p w:rsidR="00542210" w:rsidRPr="00C152E2" w:rsidRDefault="00542210" w:rsidP="007312F3">
      <w:pPr>
        <w:pStyle w:val="ac"/>
        <w:numPr>
          <w:ilvl w:val="0"/>
          <w:numId w:val="8"/>
        </w:numPr>
      </w:pPr>
      <w:proofErr w:type="spellStart"/>
      <w:r>
        <w:t>моточасы</w:t>
      </w:r>
      <w:proofErr w:type="spellEnd"/>
      <w:r>
        <w:t xml:space="preserve"> (ч);</w:t>
      </w:r>
    </w:p>
    <w:p w:rsidR="00A37372" w:rsidRPr="00BE12F1" w:rsidRDefault="00A37372" w:rsidP="007312F3">
      <w:pPr>
        <w:pStyle w:val="ac"/>
        <w:numPr>
          <w:ilvl w:val="0"/>
          <w:numId w:val="27"/>
        </w:numPr>
      </w:pPr>
      <w:r w:rsidRPr="00BE12F1">
        <w:t xml:space="preserve">Состояние </w:t>
      </w:r>
      <w:r w:rsidR="00BE12F1" w:rsidRPr="00BE12F1">
        <w:t>запорной арматуры насосов Н</w:t>
      </w:r>
      <w:proofErr w:type="gramStart"/>
      <w:r w:rsidR="00BE12F1" w:rsidRPr="00BE12F1">
        <w:t>2</w:t>
      </w:r>
      <w:proofErr w:type="gramEnd"/>
      <w:r w:rsidR="00BE12F1" w:rsidRPr="00BE12F1">
        <w:t>.12</w:t>
      </w:r>
      <w:r w:rsidRPr="00BE12F1">
        <w:t xml:space="preserve"> (открыт, закрыт, неопределенное состояние);</w:t>
      </w:r>
    </w:p>
    <w:p w:rsidR="00F8144B" w:rsidRDefault="00F8144B" w:rsidP="007312F3">
      <w:pPr>
        <w:pStyle w:val="ac"/>
        <w:numPr>
          <w:ilvl w:val="0"/>
          <w:numId w:val="27"/>
        </w:numPr>
      </w:pPr>
      <w:r>
        <w:t xml:space="preserve">Индикаторы </w:t>
      </w:r>
      <w:r w:rsidR="008C0AC3">
        <w:t xml:space="preserve">отображают данные </w:t>
      </w:r>
      <w:r>
        <w:t>гидроциклона</w:t>
      </w:r>
      <w:r w:rsidR="008C0AC3">
        <w:t>.</w:t>
      </w:r>
    </w:p>
    <w:p w:rsidR="008C0AC3" w:rsidRDefault="008C0AC3" w:rsidP="007312F3">
      <w:pPr>
        <w:pStyle w:val="ac"/>
        <w:numPr>
          <w:ilvl w:val="0"/>
          <w:numId w:val="27"/>
        </w:numPr>
      </w:pPr>
      <w:r>
        <w:t>Индикаторы клапанов, отображают информацию:</w:t>
      </w:r>
    </w:p>
    <w:p w:rsidR="00B34F59" w:rsidRDefault="00B34F59" w:rsidP="00B34F59">
      <w:pPr>
        <w:pStyle w:val="ac"/>
        <w:numPr>
          <w:ilvl w:val="0"/>
          <w:numId w:val="8"/>
        </w:numPr>
      </w:pPr>
      <w:r>
        <w:t>состояние, статус, режим работы клапанов (</w:t>
      </w:r>
      <w:r w:rsidRPr="00BE12F1">
        <w:t>п. 2.3.4.3.);</w:t>
      </w:r>
    </w:p>
    <w:p w:rsidR="00A37372" w:rsidRDefault="00B34F59" w:rsidP="007312F3">
      <w:pPr>
        <w:pStyle w:val="ac"/>
        <w:numPr>
          <w:ilvl w:val="0"/>
          <w:numId w:val="27"/>
        </w:numPr>
      </w:pPr>
      <w:r w:rsidRPr="00B34F59">
        <w:t xml:space="preserve"> </w:t>
      </w:r>
      <w:r w:rsidR="00ED62A8">
        <w:t xml:space="preserve">Параметры </w:t>
      </w:r>
      <w:r w:rsidR="00BE12F1">
        <w:t>системы гидроподпора</w:t>
      </w:r>
      <w:r w:rsidR="00ED62A8">
        <w:t xml:space="preserve"> насосов 2.13.1, 2.13.2:</w:t>
      </w:r>
    </w:p>
    <w:p w:rsidR="00A37372" w:rsidRDefault="00A37372" w:rsidP="00275487">
      <w:pPr>
        <w:pStyle w:val="3"/>
      </w:pPr>
      <w:r>
        <w:br w:type="page"/>
      </w:r>
      <w:bookmarkStart w:id="35" w:name="_Toc268967800"/>
      <w:bookmarkStart w:id="36" w:name="_Toc381885134"/>
      <w:r>
        <w:lastRenderedPageBreak/>
        <w:t xml:space="preserve">2.4.5. </w:t>
      </w:r>
      <w:bookmarkEnd w:id="35"/>
      <w:r w:rsidR="000E1A0F">
        <w:t>Приготовление реагентов</w:t>
      </w:r>
      <w:bookmarkEnd w:id="36"/>
      <w:r>
        <w:t xml:space="preserve"> </w:t>
      </w:r>
    </w:p>
    <w:p w:rsidR="00A37372" w:rsidRDefault="00A37372" w:rsidP="00CF2DF6">
      <w:pPr>
        <w:pStyle w:val="ac"/>
      </w:pPr>
      <w:r>
        <w:t>Видеокадр «</w:t>
      </w:r>
      <w:r w:rsidR="000E1A0F">
        <w:t>Приготовление реагентов</w:t>
      </w:r>
      <w:r>
        <w:t>» отображает основную</w:t>
      </w:r>
      <w:r w:rsidR="003011DA">
        <w:t xml:space="preserve"> </w:t>
      </w:r>
      <w:r>
        <w:t>информацию о технологических процессах</w:t>
      </w:r>
      <w:r w:rsidR="00D05BC3">
        <w:t xml:space="preserve"> отделения</w:t>
      </w:r>
      <w:r>
        <w:t xml:space="preserve"> </w:t>
      </w:r>
      <w:r w:rsidR="000E1A0F">
        <w:t>приготовления реагентов</w:t>
      </w:r>
      <w:r>
        <w:t xml:space="preserve">, а так же </w:t>
      </w:r>
      <w:r w:rsidR="00D05BC3">
        <w:t>состояния</w:t>
      </w:r>
      <w:r>
        <w:t xml:space="preserve"> агрегат</w:t>
      </w:r>
      <w:r w:rsidR="00D05BC3">
        <w:t>ов</w:t>
      </w:r>
      <w:r>
        <w:t xml:space="preserve"> обеспечивающих</w:t>
      </w:r>
      <w:r w:rsidR="00D05BC3">
        <w:t xml:space="preserve"> технологический процесс</w:t>
      </w:r>
      <w:r>
        <w:t>.</w:t>
      </w:r>
    </w:p>
    <w:p w:rsidR="00A37372" w:rsidRDefault="000E1A0F" w:rsidP="00715F30">
      <w:pPr>
        <w:keepNext/>
      </w:pPr>
      <w:r>
        <w:rPr>
          <w:noProof/>
        </w:rPr>
        <w:drawing>
          <wp:inline distT="0" distB="0" distL="0" distR="0">
            <wp:extent cx="6299835" cy="3865245"/>
            <wp:effectExtent l="0" t="0" r="571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копи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8F31F8" w:rsidRDefault="00A37372" w:rsidP="00715F30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14</w:t>
      </w:r>
      <w:r w:rsidR="00A64578">
        <w:rPr>
          <w:noProof/>
        </w:rPr>
        <w:fldChar w:fldCharType="end"/>
      </w:r>
      <w:r>
        <w:t>. Видеокадр "</w:t>
      </w:r>
      <w:r w:rsidR="000E1A0F">
        <w:t>Приготовление реагентов</w:t>
      </w:r>
      <w:r>
        <w:t>"</w:t>
      </w:r>
      <w:r w:rsidRPr="008F31F8">
        <w:t>.</w:t>
      </w:r>
    </w:p>
    <w:p w:rsidR="00A37372" w:rsidRDefault="00A37372" w:rsidP="008E6E45">
      <w:pPr>
        <w:pStyle w:val="ac"/>
      </w:pPr>
      <w:r>
        <w:t>Видеокадр содержит следующие объекты-индикаторы (смотрите рисунок выше):</w:t>
      </w:r>
    </w:p>
    <w:p w:rsidR="000E1A0F" w:rsidRDefault="000E1A0F" w:rsidP="007312F3">
      <w:pPr>
        <w:pStyle w:val="ac"/>
        <w:numPr>
          <w:ilvl w:val="0"/>
          <w:numId w:val="33"/>
        </w:numPr>
      </w:pPr>
      <w:r>
        <w:t>Навигационное меню;</w:t>
      </w:r>
    </w:p>
    <w:p w:rsidR="000E1A0F" w:rsidRDefault="000E1A0F" w:rsidP="007312F3">
      <w:pPr>
        <w:pStyle w:val="ac"/>
        <w:numPr>
          <w:ilvl w:val="0"/>
          <w:numId w:val="33"/>
        </w:numPr>
      </w:pPr>
      <w:r>
        <w:t>Наименование экрана;</w:t>
      </w:r>
    </w:p>
    <w:p w:rsidR="000E1A0F" w:rsidRDefault="000E1A0F" w:rsidP="007312F3">
      <w:pPr>
        <w:pStyle w:val="ac"/>
        <w:numPr>
          <w:ilvl w:val="0"/>
          <w:numId w:val="33"/>
        </w:numPr>
      </w:pPr>
      <w:r>
        <w:t>Наименование отделения;</w:t>
      </w:r>
    </w:p>
    <w:p w:rsidR="000E1A0F" w:rsidRDefault="000E1A0F" w:rsidP="007312F3">
      <w:pPr>
        <w:pStyle w:val="ac"/>
        <w:numPr>
          <w:ilvl w:val="0"/>
          <w:numId w:val="33"/>
        </w:numPr>
      </w:pPr>
      <w:r>
        <w:t xml:space="preserve">Индикаторы </w:t>
      </w:r>
      <w:r w:rsidR="00F35A51">
        <w:t>контактных чанов</w:t>
      </w:r>
      <w:r>
        <w:t>, отображают информацию:</w:t>
      </w:r>
    </w:p>
    <w:p w:rsidR="000E1A0F" w:rsidRPr="00D05BC3" w:rsidRDefault="000E1A0F" w:rsidP="007312F3">
      <w:pPr>
        <w:pStyle w:val="ac"/>
        <w:numPr>
          <w:ilvl w:val="0"/>
          <w:numId w:val="8"/>
        </w:numPr>
      </w:pPr>
      <w:r w:rsidRPr="00D05BC3">
        <w:t>состояние</w:t>
      </w:r>
      <w:r w:rsidR="003011DA">
        <w:t xml:space="preserve"> </w:t>
      </w:r>
      <w:r w:rsidRPr="00D05BC3">
        <w:t>(в работе/</w:t>
      </w:r>
      <w:proofErr w:type="gramStart"/>
      <w:r w:rsidRPr="00D05BC3">
        <w:t>остановлен</w:t>
      </w:r>
      <w:proofErr w:type="gramEnd"/>
      <w:r w:rsidRPr="00D05BC3">
        <w:t>);</w:t>
      </w:r>
    </w:p>
    <w:p w:rsidR="000E1A0F" w:rsidRPr="00D05BC3" w:rsidRDefault="000E1A0F" w:rsidP="007312F3">
      <w:pPr>
        <w:pStyle w:val="ac"/>
        <w:numPr>
          <w:ilvl w:val="0"/>
          <w:numId w:val="8"/>
        </w:numPr>
      </w:pPr>
      <w:r w:rsidRPr="00D05BC3">
        <w:t>статус (наличие аварий и неисправностей);</w:t>
      </w:r>
    </w:p>
    <w:p w:rsidR="000E1A0F" w:rsidRPr="00D05BC3" w:rsidRDefault="000E1A0F" w:rsidP="007312F3">
      <w:pPr>
        <w:pStyle w:val="ac"/>
        <w:numPr>
          <w:ilvl w:val="0"/>
          <w:numId w:val="8"/>
        </w:numPr>
      </w:pPr>
      <w:r w:rsidRPr="00D05BC3">
        <w:t>режим работы (ремонтный /локальный/дистанционный/запрет работы);</w:t>
      </w:r>
    </w:p>
    <w:p w:rsidR="000E1A0F" w:rsidRDefault="00F35A51" w:rsidP="007312F3">
      <w:pPr>
        <w:pStyle w:val="ac"/>
        <w:numPr>
          <w:ilvl w:val="0"/>
          <w:numId w:val="33"/>
        </w:numPr>
      </w:pPr>
      <w:r>
        <w:t>Индикаторы насосов контактных чанов, отображают</w:t>
      </w:r>
      <w:r w:rsidR="000E1A0F">
        <w:t xml:space="preserve"> информаци</w:t>
      </w:r>
      <w:r>
        <w:t>ю</w:t>
      </w:r>
      <w:r w:rsidR="000E1A0F">
        <w:t>:</w:t>
      </w:r>
    </w:p>
    <w:p w:rsidR="00F35A51" w:rsidRDefault="004960BC" w:rsidP="004960BC">
      <w:pPr>
        <w:pStyle w:val="ac"/>
        <w:numPr>
          <w:ilvl w:val="0"/>
          <w:numId w:val="13"/>
        </w:numPr>
      </w:pPr>
      <w:r>
        <w:t>состояние, статус, режим работы насосов (</w:t>
      </w:r>
      <w:r w:rsidRPr="004960BC">
        <w:t>п.2.3.4.4</w:t>
      </w:r>
      <w:r w:rsidRPr="002A50BD">
        <w:t>.</w:t>
      </w:r>
      <w:r>
        <w:t>);</w:t>
      </w:r>
    </w:p>
    <w:p w:rsidR="00524EFD" w:rsidRDefault="00524EFD" w:rsidP="007312F3">
      <w:pPr>
        <w:pStyle w:val="ac"/>
        <w:numPr>
          <w:ilvl w:val="0"/>
          <w:numId w:val="33"/>
        </w:numPr>
      </w:pPr>
      <w:r>
        <w:t>Индикаторы приточной вентиляции, отображают информацию:</w:t>
      </w:r>
    </w:p>
    <w:p w:rsidR="00524EFD" w:rsidRDefault="00524EFD" w:rsidP="007312F3">
      <w:pPr>
        <w:pStyle w:val="ac"/>
        <w:numPr>
          <w:ilvl w:val="0"/>
          <w:numId w:val="8"/>
        </w:numPr>
      </w:pPr>
      <w:r>
        <w:lastRenderedPageBreak/>
        <w:t>состояние вентиляции</w:t>
      </w:r>
      <w:r w:rsidR="003011DA">
        <w:t xml:space="preserve"> </w:t>
      </w:r>
      <w:r>
        <w:t>(в работе</w:t>
      </w:r>
      <w:r w:rsidRPr="00726DF5">
        <w:t>/</w:t>
      </w:r>
      <w:proofErr w:type="gramStart"/>
      <w:r>
        <w:t>остановлен</w:t>
      </w:r>
      <w:proofErr w:type="gramEnd"/>
      <w:r>
        <w:t>);</w:t>
      </w:r>
    </w:p>
    <w:p w:rsidR="00524EFD" w:rsidRDefault="00524EFD" w:rsidP="007312F3">
      <w:pPr>
        <w:pStyle w:val="ac"/>
        <w:numPr>
          <w:ilvl w:val="0"/>
          <w:numId w:val="8"/>
        </w:numPr>
      </w:pPr>
      <w:r>
        <w:t>статус (наличие аварий и неисправностей);</w:t>
      </w:r>
    </w:p>
    <w:p w:rsidR="00524EFD" w:rsidRDefault="00524EFD" w:rsidP="007312F3">
      <w:pPr>
        <w:pStyle w:val="ac"/>
        <w:numPr>
          <w:ilvl w:val="0"/>
          <w:numId w:val="8"/>
        </w:numPr>
      </w:pPr>
      <w:r>
        <w:t>режим работы вентиляции (ручной/автоматический);</w:t>
      </w:r>
    </w:p>
    <w:p w:rsidR="00524EFD" w:rsidRDefault="00524EFD" w:rsidP="007312F3">
      <w:pPr>
        <w:pStyle w:val="ac"/>
        <w:numPr>
          <w:ilvl w:val="0"/>
          <w:numId w:val="33"/>
        </w:numPr>
      </w:pPr>
      <w:r>
        <w:t>Индикаторы аварийной вентиляции, отображают информацию: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состояние вентиляции</w:t>
      </w:r>
      <w:r w:rsidR="003011DA">
        <w:t xml:space="preserve"> </w:t>
      </w:r>
      <w:r w:rsidRPr="00D05BC3">
        <w:t>(в работе/</w:t>
      </w:r>
      <w:proofErr w:type="gramStart"/>
      <w:r w:rsidRPr="00D05BC3">
        <w:t>остановлен</w:t>
      </w:r>
      <w:proofErr w:type="gramEnd"/>
      <w:r w:rsidRPr="00D05BC3">
        <w:t>);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статус (наличие аварий и неисправностей);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режим работы вентиляции (ручной/автоматический);</w:t>
      </w:r>
    </w:p>
    <w:p w:rsidR="00524EFD" w:rsidRDefault="00524EFD" w:rsidP="007312F3">
      <w:pPr>
        <w:pStyle w:val="ac"/>
        <w:numPr>
          <w:ilvl w:val="0"/>
          <w:numId w:val="33"/>
        </w:numPr>
      </w:pPr>
      <w:r>
        <w:t xml:space="preserve">Индикаторы </w:t>
      </w:r>
      <w:proofErr w:type="spellStart"/>
      <w:r>
        <w:t>общеобменной</w:t>
      </w:r>
      <w:proofErr w:type="spellEnd"/>
      <w:r>
        <w:t xml:space="preserve"> вентиляции, отображают информацию: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состояние вентиляции</w:t>
      </w:r>
      <w:r w:rsidR="003011DA">
        <w:t xml:space="preserve"> </w:t>
      </w:r>
      <w:r w:rsidRPr="00D05BC3">
        <w:t>(в работе/</w:t>
      </w:r>
      <w:proofErr w:type="gramStart"/>
      <w:r w:rsidRPr="00D05BC3">
        <w:t>остановлен</w:t>
      </w:r>
      <w:proofErr w:type="gramEnd"/>
      <w:r w:rsidRPr="00D05BC3">
        <w:t>);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статус (наличие аварий и неисправностей);</w:t>
      </w:r>
    </w:p>
    <w:p w:rsidR="00524EFD" w:rsidRPr="00D05BC3" w:rsidRDefault="00524EFD" w:rsidP="007312F3">
      <w:pPr>
        <w:pStyle w:val="ac"/>
        <w:numPr>
          <w:ilvl w:val="0"/>
          <w:numId w:val="8"/>
        </w:numPr>
      </w:pPr>
      <w:r w:rsidRPr="00D05BC3">
        <w:t>режим работы вентиляции (ручной/автоматический);</w:t>
      </w:r>
    </w:p>
    <w:p w:rsidR="00A37372" w:rsidRDefault="00A37372" w:rsidP="005910A9">
      <w:pPr>
        <w:pStyle w:val="ac"/>
        <w:ind w:left="709" w:firstLine="0"/>
      </w:pPr>
    </w:p>
    <w:p w:rsidR="00A37372" w:rsidRPr="000229E4" w:rsidRDefault="00A37372" w:rsidP="008E6E45">
      <w:pPr>
        <w:pStyle w:val="ac"/>
        <w:ind w:left="1069" w:firstLine="0"/>
      </w:pPr>
    </w:p>
    <w:p w:rsidR="00A37372" w:rsidRDefault="00A37372" w:rsidP="007901FC">
      <w:pPr>
        <w:pStyle w:val="3"/>
      </w:pPr>
      <w:r>
        <w:br w:type="page"/>
      </w:r>
      <w:bookmarkStart w:id="37" w:name="_Toc268967801"/>
      <w:bookmarkStart w:id="38" w:name="_Toc381885135"/>
      <w:r>
        <w:lastRenderedPageBreak/>
        <w:t>2.4.</w:t>
      </w:r>
      <w:r w:rsidRPr="007901FC">
        <w:t>6</w:t>
      </w:r>
      <w:r>
        <w:t xml:space="preserve">. </w:t>
      </w:r>
      <w:bookmarkEnd w:id="37"/>
      <w:r w:rsidR="00EF63D0">
        <w:t>Водоснабжение</w:t>
      </w:r>
      <w:bookmarkEnd w:id="38"/>
    </w:p>
    <w:p w:rsidR="00A37372" w:rsidRDefault="00A37372" w:rsidP="00CF2DF6">
      <w:pPr>
        <w:pStyle w:val="ac"/>
      </w:pPr>
      <w:r>
        <w:t>Видеокадр «</w:t>
      </w:r>
      <w:r w:rsidR="00EF63D0">
        <w:t>водоснабжение</w:t>
      </w:r>
      <w:r>
        <w:t>» отображает основную</w:t>
      </w:r>
      <w:r w:rsidR="003011DA">
        <w:t xml:space="preserve"> </w:t>
      </w:r>
      <w:r>
        <w:t xml:space="preserve">информацию о </w:t>
      </w:r>
      <w:r w:rsidR="00D05BC3">
        <w:t>работе насосной станции оборотного водоснабжения хвостового хозяйства и резервуарах хозяйственно-питьевого водоснабжения</w:t>
      </w:r>
      <w:r>
        <w:t xml:space="preserve">, а так же </w:t>
      </w:r>
      <w:r w:rsidR="00D05BC3">
        <w:t>состояния</w:t>
      </w:r>
      <w:r>
        <w:t xml:space="preserve"> агрегат</w:t>
      </w:r>
      <w:r w:rsidR="00D05BC3">
        <w:t>ов участвующих в этом технологическом процессе</w:t>
      </w:r>
      <w:r>
        <w:t>.</w:t>
      </w:r>
    </w:p>
    <w:p w:rsidR="00A37372" w:rsidRPr="00467353" w:rsidRDefault="001F0CAD" w:rsidP="007E4918">
      <w:pPr>
        <w:keepNext/>
        <w:rPr>
          <w:lang w:val="en-US"/>
        </w:rPr>
      </w:pPr>
      <w:r>
        <w:rPr>
          <w:noProof/>
        </w:rPr>
        <w:drawing>
          <wp:inline distT="0" distB="0" distL="0" distR="0">
            <wp:extent cx="6299835" cy="3865245"/>
            <wp:effectExtent l="0" t="0" r="571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копия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42497A" w:rsidRDefault="00A37372" w:rsidP="007E4918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15</w:t>
      </w:r>
      <w:r w:rsidR="00A64578">
        <w:rPr>
          <w:noProof/>
        </w:rPr>
        <w:fldChar w:fldCharType="end"/>
      </w:r>
      <w:r>
        <w:t>. Видеокадр "</w:t>
      </w:r>
      <w:r w:rsidR="00EF63D0">
        <w:t>Водоснабжение</w:t>
      </w:r>
      <w:r>
        <w:t>"</w:t>
      </w:r>
    </w:p>
    <w:p w:rsidR="00A37372" w:rsidRDefault="00A37372" w:rsidP="00C35CBF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5F5B2D" w:rsidRDefault="005F5B2D" w:rsidP="007312F3">
      <w:pPr>
        <w:pStyle w:val="ac"/>
        <w:numPr>
          <w:ilvl w:val="0"/>
          <w:numId w:val="34"/>
        </w:numPr>
      </w:pPr>
      <w:r>
        <w:t>Навигационное меню;</w:t>
      </w:r>
    </w:p>
    <w:p w:rsidR="005F5B2D" w:rsidRDefault="005F5B2D" w:rsidP="007312F3">
      <w:pPr>
        <w:pStyle w:val="ac"/>
        <w:numPr>
          <w:ilvl w:val="0"/>
          <w:numId w:val="34"/>
        </w:numPr>
      </w:pPr>
      <w:r>
        <w:t>Наименование экрана;</w:t>
      </w:r>
    </w:p>
    <w:p w:rsidR="005F5B2D" w:rsidRDefault="005F5B2D" w:rsidP="007312F3">
      <w:pPr>
        <w:pStyle w:val="ac"/>
        <w:numPr>
          <w:ilvl w:val="0"/>
          <w:numId w:val="34"/>
        </w:numPr>
      </w:pPr>
      <w:r>
        <w:t>Наименование отделения;</w:t>
      </w:r>
    </w:p>
    <w:p w:rsidR="005F5B2D" w:rsidRDefault="005F5B2D" w:rsidP="007312F3">
      <w:pPr>
        <w:pStyle w:val="ac"/>
        <w:numPr>
          <w:ilvl w:val="0"/>
          <w:numId w:val="34"/>
        </w:numPr>
      </w:pPr>
      <w:r>
        <w:t xml:space="preserve">Индикаторы </w:t>
      </w:r>
      <w:r w:rsidR="00014723">
        <w:t>насосных плавучих станций</w:t>
      </w:r>
      <w:r>
        <w:t>, отображают информацию:</w:t>
      </w:r>
    </w:p>
    <w:p w:rsidR="00E0657C" w:rsidRDefault="00E0657C" w:rsidP="00E0657C">
      <w:pPr>
        <w:pStyle w:val="ac"/>
        <w:numPr>
          <w:ilvl w:val="0"/>
          <w:numId w:val="8"/>
        </w:numPr>
      </w:pPr>
      <w:r>
        <w:t>состояние, статус, режим работы насосов (</w:t>
      </w:r>
      <w:r w:rsidRPr="004960BC">
        <w:t>п.2.3.4.4</w:t>
      </w:r>
      <w:r w:rsidRPr="002A50BD">
        <w:t>.</w:t>
      </w:r>
      <w:r>
        <w:t>);</w:t>
      </w:r>
    </w:p>
    <w:p w:rsidR="00467353" w:rsidRDefault="00467353" w:rsidP="007312F3">
      <w:pPr>
        <w:pStyle w:val="ac"/>
        <w:numPr>
          <w:ilvl w:val="0"/>
          <w:numId w:val="8"/>
        </w:numPr>
      </w:pPr>
      <w:r>
        <w:t>ток привода (а)</w:t>
      </w:r>
      <w:r w:rsidR="00FD3986">
        <w:t>;</w:t>
      </w:r>
    </w:p>
    <w:p w:rsidR="00467353" w:rsidRPr="00E319A4" w:rsidRDefault="00467353" w:rsidP="007312F3">
      <w:pPr>
        <w:pStyle w:val="ac"/>
        <w:numPr>
          <w:ilvl w:val="0"/>
          <w:numId w:val="8"/>
        </w:numPr>
      </w:pPr>
      <w:r>
        <w:t>температура подшипника (С)</w:t>
      </w:r>
      <w:r w:rsidR="00FD3986">
        <w:t>.</w:t>
      </w:r>
    </w:p>
    <w:p w:rsidR="00014723" w:rsidRPr="00E319A4" w:rsidRDefault="00014723" w:rsidP="007312F3">
      <w:pPr>
        <w:pStyle w:val="ac"/>
        <w:numPr>
          <w:ilvl w:val="0"/>
          <w:numId w:val="34"/>
        </w:numPr>
      </w:pPr>
      <w:r w:rsidRPr="00E319A4">
        <w:t>Индикаторы насос</w:t>
      </w:r>
      <w:r w:rsidR="00E319A4" w:rsidRPr="00E319A4">
        <w:t>ов АЦН</w:t>
      </w:r>
      <w:r w:rsidRPr="00E319A4">
        <w:t>, отображают информацию:</w:t>
      </w:r>
    </w:p>
    <w:p w:rsidR="00E0657C" w:rsidRDefault="00E0657C" w:rsidP="00E0657C">
      <w:pPr>
        <w:pStyle w:val="ac"/>
        <w:numPr>
          <w:ilvl w:val="0"/>
          <w:numId w:val="8"/>
        </w:numPr>
      </w:pPr>
      <w:r>
        <w:t>состояние, статус, режим работы насосов (</w:t>
      </w:r>
      <w:r w:rsidRPr="004960BC">
        <w:t>п.2.3.4.4</w:t>
      </w:r>
      <w:r w:rsidRPr="002A50BD">
        <w:t>.</w:t>
      </w:r>
      <w:r>
        <w:t>);</w:t>
      </w:r>
    </w:p>
    <w:p w:rsidR="00712943" w:rsidRDefault="00712943" w:rsidP="007312F3">
      <w:pPr>
        <w:pStyle w:val="ac"/>
        <w:numPr>
          <w:ilvl w:val="0"/>
          <w:numId w:val="34"/>
        </w:numPr>
      </w:pPr>
      <w:r>
        <w:lastRenderedPageBreak/>
        <w:t>Индикатор клапана, отображает информацию:</w:t>
      </w:r>
    </w:p>
    <w:p w:rsidR="00E0657C" w:rsidRDefault="00E0657C" w:rsidP="00E0657C">
      <w:pPr>
        <w:pStyle w:val="ac"/>
        <w:numPr>
          <w:ilvl w:val="0"/>
          <w:numId w:val="8"/>
        </w:numPr>
      </w:pPr>
      <w:r>
        <w:t>состояние, статус, режим работы клапанов (</w:t>
      </w:r>
      <w:r w:rsidRPr="00D05BC3">
        <w:t>п. 2.3.4.3.);</w:t>
      </w:r>
    </w:p>
    <w:p w:rsidR="00712943" w:rsidRDefault="00C60A75" w:rsidP="007312F3">
      <w:pPr>
        <w:pStyle w:val="ac"/>
        <w:numPr>
          <w:ilvl w:val="0"/>
          <w:numId w:val="8"/>
        </w:numPr>
      </w:pPr>
      <w:r>
        <w:t>проток (наличие/отсутствие);</w:t>
      </w:r>
    </w:p>
    <w:p w:rsidR="00C60A75" w:rsidRDefault="00C60A75" w:rsidP="007312F3">
      <w:pPr>
        <w:pStyle w:val="ac"/>
        <w:numPr>
          <w:ilvl w:val="0"/>
          <w:numId w:val="8"/>
        </w:numPr>
      </w:pPr>
      <w:r>
        <w:t>положение</w:t>
      </w:r>
      <w:proofErr w:type="gramStart"/>
      <w:r>
        <w:t xml:space="preserve"> (%).</w:t>
      </w:r>
      <w:proofErr w:type="gramEnd"/>
    </w:p>
    <w:p w:rsidR="00A37372" w:rsidRDefault="00C60A75" w:rsidP="007312F3">
      <w:pPr>
        <w:pStyle w:val="ac"/>
        <w:numPr>
          <w:ilvl w:val="0"/>
          <w:numId w:val="34"/>
        </w:numPr>
      </w:pPr>
      <w:r>
        <w:t>Отображается давление НСОВ (бар).</w:t>
      </w:r>
    </w:p>
    <w:p w:rsidR="00A37372" w:rsidRDefault="004D3689" w:rsidP="007312F3">
      <w:pPr>
        <w:pStyle w:val="ac"/>
        <w:numPr>
          <w:ilvl w:val="0"/>
          <w:numId w:val="34"/>
        </w:numPr>
      </w:pPr>
      <w:r>
        <w:t xml:space="preserve">Отображается уровень в емкостях оборотного и </w:t>
      </w:r>
      <w:r w:rsidR="00D05BC3">
        <w:t>хозяйственно-</w:t>
      </w:r>
      <w:r>
        <w:t>питьевого водоснабжения</w:t>
      </w:r>
      <w:proofErr w:type="gramStart"/>
      <w:r>
        <w:t xml:space="preserve"> (%).</w:t>
      </w:r>
      <w:r w:rsidR="00A37372">
        <w:t>;</w:t>
      </w:r>
      <w:proofErr w:type="gramEnd"/>
    </w:p>
    <w:p w:rsidR="00032253" w:rsidRDefault="00032253" w:rsidP="007312F3">
      <w:pPr>
        <w:pStyle w:val="ac"/>
        <w:numPr>
          <w:ilvl w:val="0"/>
          <w:numId w:val="34"/>
        </w:numPr>
      </w:pPr>
      <w:r>
        <w:t>Индикатор, отображает информацию:</w:t>
      </w:r>
    </w:p>
    <w:p w:rsidR="00032253" w:rsidRDefault="00032253" w:rsidP="007312F3">
      <w:pPr>
        <w:pStyle w:val="ac"/>
        <w:numPr>
          <w:ilvl w:val="0"/>
          <w:numId w:val="8"/>
        </w:numPr>
      </w:pPr>
      <w:r>
        <w:t>расход воды на фабрику (м3)</w:t>
      </w:r>
      <w:proofErr w:type="gramStart"/>
      <w:r>
        <w:t xml:space="preserve"> )</w:t>
      </w:r>
      <w:proofErr w:type="gramEnd"/>
      <w:r>
        <w:t>;</w:t>
      </w:r>
    </w:p>
    <w:p w:rsidR="00032253" w:rsidRDefault="00032253" w:rsidP="007312F3">
      <w:pPr>
        <w:pStyle w:val="ac"/>
        <w:numPr>
          <w:ilvl w:val="0"/>
          <w:numId w:val="8"/>
        </w:numPr>
      </w:pPr>
      <w:r>
        <w:t>расход воды с фабрики (м3);</w:t>
      </w:r>
    </w:p>
    <w:p w:rsidR="00032253" w:rsidRDefault="00032253" w:rsidP="007312F3">
      <w:pPr>
        <w:pStyle w:val="ac"/>
        <w:numPr>
          <w:ilvl w:val="0"/>
          <w:numId w:val="8"/>
        </w:numPr>
      </w:pPr>
      <w:r>
        <w:t>вычисляемый расход потребленной воды фабрикой (м3 (вычисляется: расход воды на фабрику – расход воды с фабрики – расход воды на концентраторы);</w:t>
      </w:r>
    </w:p>
    <w:p w:rsidR="00A37372" w:rsidRDefault="00032253" w:rsidP="007312F3">
      <w:pPr>
        <w:pStyle w:val="ac"/>
        <w:numPr>
          <w:ilvl w:val="0"/>
          <w:numId w:val="34"/>
        </w:numPr>
      </w:pPr>
      <w:r>
        <w:t>Хвостовая коробка</w:t>
      </w:r>
      <w:r w:rsidR="00D05BC3">
        <w:t xml:space="preserve"> позиции 3.7</w:t>
      </w:r>
      <w:r w:rsidR="00A37372">
        <w:t>;</w:t>
      </w:r>
    </w:p>
    <w:p w:rsidR="005D3EC5" w:rsidRPr="00533615" w:rsidRDefault="00A37372" w:rsidP="005D3EC5">
      <w:pPr>
        <w:pStyle w:val="3"/>
        <w:ind w:firstLine="0"/>
      </w:pPr>
      <w:r>
        <w:br w:type="page"/>
      </w:r>
      <w:bookmarkStart w:id="39" w:name="_Toc381885136"/>
      <w:bookmarkStart w:id="40" w:name="_Toc268967802"/>
      <w:r w:rsidR="005D3EC5">
        <w:lastRenderedPageBreak/>
        <w:t>2</w:t>
      </w:r>
      <w:r w:rsidR="005D3EC5" w:rsidRPr="0043482B">
        <w:t>.</w:t>
      </w:r>
      <w:r w:rsidR="005D3EC5">
        <w:t>4</w:t>
      </w:r>
      <w:r w:rsidR="005D3EC5" w:rsidRPr="0043482B">
        <w:t>.</w:t>
      </w:r>
      <w:r w:rsidR="005D3EC5">
        <w:t>7. Графики</w:t>
      </w:r>
      <w:bookmarkEnd w:id="39"/>
    </w:p>
    <w:p w:rsidR="005D3EC5" w:rsidRDefault="005D3EC5" w:rsidP="005D3EC5">
      <w:pPr>
        <w:pStyle w:val="ac"/>
      </w:pPr>
      <w:r>
        <w:t>Данная мнемосхема содержит увеличенную копию менеджера аварийных сообщений, который расположен в нижней части каждого экрана проекта. Более подробное описание смотрите в пункте 2</w:t>
      </w:r>
      <w:r w:rsidRPr="0043482B">
        <w:t xml:space="preserve">.3.3 </w:t>
      </w:r>
      <w:r>
        <w:t>данного документа.</w:t>
      </w:r>
    </w:p>
    <w:p w:rsidR="005D3EC5" w:rsidRDefault="005D3EC5">
      <w:pPr>
        <w:spacing w:before="0"/>
        <w:jc w:val="left"/>
        <w:rPr>
          <w:b/>
          <w:szCs w:val="28"/>
        </w:rPr>
      </w:pPr>
    </w:p>
    <w:p w:rsidR="001B7835" w:rsidRDefault="001B7835">
      <w:pPr>
        <w:spacing w:before="0"/>
        <w:jc w:val="left"/>
      </w:pPr>
      <w:r>
        <w:rPr>
          <w:noProof/>
        </w:rPr>
        <w:drawing>
          <wp:inline distT="0" distB="0" distL="0" distR="0" wp14:anchorId="73DB30CF" wp14:editId="3AEC67B1">
            <wp:extent cx="6299835" cy="3921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копия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35" w:rsidRPr="0043482B" w:rsidRDefault="001B7835" w:rsidP="001B7835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16</w:t>
      </w:r>
      <w:r w:rsidR="00A64578">
        <w:rPr>
          <w:noProof/>
        </w:rPr>
        <w:fldChar w:fldCharType="end"/>
      </w:r>
      <w:r>
        <w:t>. Видеокадр «Графики».</w:t>
      </w:r>
    </w:p>
    <w:p w:rsidR="001B7835" w:rsidRDefault="001B7835">
      <w:pPr>
        <w:spacing w:before="0"/>
        <w:jc w:val="left"/>
      </w:pPr>
    </w:p>
    <w:p w:rsidR="001B7835" w:rsidRDefault="001B7835" w:rsidP="001B7835">
      <w:pPr>
        <w:pStyle w:val="ac"/>
      </w:pPr>
      <w:r>
        <w:t>Видеокадр содержит следующие объекты-индикаторы (смотрите рисунок выше):</w:t>
      </w:r>
    </w:p>
    <w:p w:rsidR="001B7835" w:rsidRDefault="001B7835" w:rsidP="001B7835">
      <w:pPr>
        <w:pStyle w:val="ac"/>
        <w:numPr>
          <w:ilvl w:val="0"/>
          <w:numId w:val="39"/>
        </w:numPr>
      </w:pPr>
      <w:r>
        <w:t>Навигационное меню;</w:t>
      </w:r>
    </w:p>
    <w:p w:rsidR="001B7835" w:rsidRDefault="001B7835" w:rsidP="001B7835">
      <w:pPr>
        <w:pStyle w:val="ac"/>
        <w:numPr>
          <w:ilvl w:val="0"/>
          <w:numId w:val="39"/>
        </w:numPr>
      </w:pPr>
      <w:r>
        <w:t>Наименование экрана;</w:t>
      </w:r>
    </w:p>
    <w:p w:rsidR="001B7835" w:rsidRDefault="001B7835" w:rsidP="001B7835">
      <w:pPr>
        <w:pStyle w:val="ac"/>
        <w:numPr>
          <w:ilvl w:val="0"/>
          <w:numId w:val="39"/>
        </w:numPr>
      </w:pPr>
      <w:proofErr w:type="gramStart"/>
      <w:r>
        <w:t>Кнопки</w:t>
      </w:r>
      <w:proofErr w:type="gramEnd"/>
      <w:r>
        <w:t xml:space="preserve"> содержащие набор </w:t>
      </w:r>
      <w:proofErr w:type="spellStart"/>
      <w:r>
        <w:t>ахивных</w:t>
      </w:r>
      <w:proofErr w:type="spellEnd"/>
      <w:r>
        <w:t xml:space="preserve"> данных агрегата;</w:t>
      </w:r>
    </w:p>
    <w:p w:rsidR="001B7835" w:rsidRDefault="001B7835" w:rsidP="001B7835">
      <w:pPr>
        <w:pStyle w:val="ac"/>
        <w:numPr>
          <w:ilvl w:val="0"/>
          <w:numId w:val="39"/>
        </w:numPr>
      </w:pPr>
      <w:r>
        <w:t>Включение либо выключение усреднения на графике</w:t>
      </w:r>
    </w:p>
    <w:p w:rsidR="001B7835" w:rsidRDefault="001B7835" w:rsidP="001B7835">
      <w:pPr>
        <w:pStyle w:val="ac"/>
        <w:numPr>
          <w:ilvl w:val="0"/>
          <w:numId w:val="39"/>
        </w:numPr>
      </w:pPr>
      <w:proofErr w:type="gramStart"/>
      <w:r>
        <w:t>Период</w:t>
      </w:r>
      <w:proofErr w:type="gramEnd"/>
      <w:r>
        <w:t xml:space="preserve"> за который отображается график (8ч/24ч);</w:t>
      </w:r>
    </w:p>
    <w:p w:rsidR="001B7835" w:rsidRDefault="001B7835" w:rsidP="001B7835">
      <w:pPr>
        <w:pStyle w:val="ac"/>
        <w:numPr>
          <w:ilvl w:val="0"/>
          <w:numId w:val="39"/>
        </w:numPr>
      </w:pPr>
      <w:r>
        <w:t>Выбор даты отображения архивных данных;</w:t>
      </w:r>
    </w:p>
    <w:p w:rsidR="005D3EC5" w:rsidRPr="001B7835" w:rsidRDefault="00E42AD0" w:rsidP="00E42AD0">
      <w:pPr>
        <w:pStyle w:val="ac"/>
        <w:numPr>
          <w:ilvl w:val="0"/>
          <w:numId w:val="39"/>
        </w:numPr>
        <w:rPr>
          <w:b/>
          <w:szCs w:val="28"/>
        </w:rPr>
      </w:pPr>
      <w:r>
        <w:t>Кнопки:</w:t>
      </w:r>
      <w:proofErr w:type="spellStart"/>
      <w:r>
        <w:rPr>
          <w:lang w:val="en-US"/>
        </w:rPr>
        <w:t>Unzoom</w:t>
      </w:r>
      <w:proofErr w:type="spellEnd"/>
      <w:r>
        <w:t xml:space="preserve">, Пауза (останавливает обновление графиков), </w:t>
      </w:r>
      <w:r>
        <w:rPr>
          <w:lang w:val="en-US"/>
        </w:rPr>
        <w:t>Play</w:t>
      </w:r>
      <w:r>
        <w:t xml:space="preserve"> (переход к </w:t>
      </w:r>
      <w:proofErr w:type="spellStart"/>
      <w:r>
        <w:t>выбраной</w:t>
      </w:r>
      <w:proofErr w:type="spellEnd"/>
      <w:r>
        <w:t xml:space="preserve"> дате),</w:t>
      </w:r>
      <w:r w:rsidRPr="00E42AD0">
        <w:t xml:space="preserve"> </w:t>
      </w:r>
      <w:r>
        <w:t xml:space="preserve">Вперед (переход к текущему моменту); Сброс (сброс данных с экрана); </w:t>
      </w:r>
      <w:r w:rsidR="005D3EC5">
        <w:br w:type="page"/>
      </w:r>
    </w:p>
    <w:p w:rsidR="00062F7A" w:rsidRPr="00533615" w:rsidRDefault="00062F7A" w:rsidP="00062F7A">
      <w:pPr>
        <w:pStyle w:val="3"/>
      </w:pPr>
      <w:bookmarkStart w:id="41" w:name="_Toc381885137"/>
      <w:r>
        <w:lastRenderedPageBreak/>
        <w:t>2</w:t>
      </w:r>
      <w:r w:rsidRPr="0043482B">
        <w:t>.</w:t>
      </w:r>
      <w:r>
        <w:t>4</w:t>
      </w:r>
      <w:r w:rsidRPr="0043482B">
        <w:t>.</w:t>
      </w:r>
      <w:r w:rsidR="00E42AD0">
        <w:t>8</w:t>
      </w:r>
      <w:r>
        <w:t>. Менеджер аварийных сообщений</w:t>
      </w:r>
      <w:bookmarkEnd w:id="41"/>
    </w:p>
    <w:p w:rsidR="00062F7A" w:rsidRDefault="00062F7A" w:rsidP="00062F7A">
      <w:pPr>
        <w:pStyle w:val="ac"/>
      </w:pPr>
      <w:r>
        <w:t>Данная мнемосхема содержит увеличенную копию менеджера аварийных сообщений, который расположен в нижней части каждого экрана проекта. Более подробное описание смотрите в пункте 2</w:t>
      </w:r>
      <w:r w:rsidRPr="0043482B">
        <w:t xml:space="preserve">.3.3 </w:t>
      </w:r>
      <w:r>
        <w:t>данного документа.</w:t>
      </w:r>
    </w:p>
    <w:p w:rsidR="00062F7A" w:rsidRDefault="00062F7A" w:rsidP="00062F7A">
      <w:pPr>
        <w:pStyle w:val="ac"/>
        <w:keepNext/>
        <w:ind w:firstLine="0"/>
      </w:pPr>
      <w:r>
        <w:rPr>
          <w:noProof/>
        </w:rPr>
        <w:drawing>
          <wp:inline distT="0" distB="0" distL="0" distR="0" wp14:anchorId="1CB05B93" wp14:editId="34B5DE2F">
            <wp:extent cx="6257925" cy="4961890"/>
            <wp:effectExtent l="0" t="0" r="9525" b="0"/>
            <wp:docPr id="4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F7A" w:rsidRPr="0043482B" w:rsidRDefault="00062F7A" w:rsidP="00062F7A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17</w:t>
      </w:r>
      <w:r w:rsidR="00A64578">
        <w:rPr>
          <w:noProof/>
        </w:rPr>
        <w:fldChar w:fldCharType="end"/>
      </w:r>
      <w:r>
        <w:t>. Видеокадр «Менеджер аварийных сообщений».</w:t>
      </w:r>
    </w:p>
    <w:p w:rsidR="00062F7A" w:rsidRPr="00575A30" w:rsidRDefault="00062F7A" w:rsidP="00062F7A"/>
    <w:p w:rsidR="00062F7A" w:rsidRDefault="00062F7A" w:rsidP="00062F7A">
      <w:pPr>
        <w:tabs>
          <w:tab w:val="left" w:pos="1134"/>
        </w:tabs>
        <w:spacing w:line="360" w:lineRule="auto"/>
        <w:ind w:left="709"/>
        <w:jc w:val="right"/>
      </w:pPr>
    </w:p>
    <w:p w:rsidR="00062F7A" w:rsidRDefault="00062F7A">
      <w:pPr>
        <w:spacing w:before="0"/>
        <w:jc w:val="left"/>
        <w:rPr>
          <w:b/>
          <w:szCs w:val="28"/>
        </w:rPr>
      </w:pPr>
      <w:r>
        <w:br w:type="page"/>
      </w:r>
    </w:p>
    <w:p w:rsidR="00A37372" w:rsidRPr="00FB29CE" w:rsidRDefault="00A37372" w:rsidP="004B487E">
      <w:pPr>
        <w:pStyle w:val="3"/>
      </w:pPr>
      <w:bookmarkStart w:id="42" w:name="_Toc381885138"/>
      <w:r>
        <w:lastRenderedPageBreak/>
        <w:t>2.4.</w:t>
      </w:r>
      <w:r w:rsidR="00E42AD0">
        <w:t>9</w:t>
      </w:r>
      <w:r>
        <w:t xml:space="preserve">. </w:t>
      </w:r>
      <w:bookmarkEnd w:id="40"/>
      <w:r w:rsidR="00FB29CE">
        <w:t>Насосы</w:t>
      </w:r>
      <w:r w:rsidR="0016634D">
        <w:t xml:space="preserve"> 2.4.(1,2) и 2.7.(1,2).</w:t>
      </w:r>
      <w:bookmarkEnd w:id="42"/>
    </w:p>
    <w:p w:rsidR="00A37372" w:rsidRDefault="00A37372" w:rsidP="00C35CBF">
      <w:pPr>
        <w:pStyle w:val="ac"/>
      </w:pPr>
      <w:r>
        <w:t>Видеокадр «</w:t>
      </w:r>
      <w:r w:rsidR="00FB29CE">
        <w:t>Насосы</w:t>
      </w:r>
      <w:r>
        <w:t>» отображает основную информацию по данн</w:t>
      </w:r>
      <w:r w:rsidR="00FB29CE">
        <w:t xml:space="preserve">ому оборудованию а также вспомогательному </w:t>
      </w:r>
      <w:proofErr w:type="gramStart"/>
      <w:r w:rsidR="00FB29CE">
        <w:t>оборудованию</w:t>
      </w:r>
      <w:proofErr w:type="gramEnd"/>
      <w:r w:rsidR="00FB29CE">
        <w:t xml:space="preserve"> участвующему в технологическом процессе.</w:t>
      </w:r>
    </w:p>
    <w:p w:rsidR="00A37372" w:rsidRDefault="0002098C" w:rsidP="00701A65">
      <w:pPr>
        <w:keepNext/>
      </w:pPr>
      <w:r>
        <w:rPr>
          <w:noProof/>
        </w:rPr>
        <w:drawing>
          <wp:inline distT="0" distB="0" distL="0" distR="0">
            <wp:extent cx="6299835" cy="3889375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копия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701A65" w:rsidRDefault="00A37372" w:rsidP="00701A65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18</w:t>
      </w:r>
      <w:r w:rsidR="00A64578">
        <w:rPr>
          <w:noProof/>
        </w:rPr>
        <w:fldChar w:fldCharType="end"/>
      </w:r>
      <w:r>
        <w:t>. Видеокадр "</w:t>
      </w:r>
      <w:r w:rsidR="00FB29CE">
        <w:t>Насосы</w:t>
      </w:r>
      <w:r>
        <w:t>".</w:t>
      </w:r>
    </w:p>
    <w:p w:rsidR="00A37372" w:rsidRDefault="00A37372" w:rsidP="00C35CBF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FB29CE" w:rsidRDefault="00FB29CE" w:rsidP="007312F3">
      <w:pPr>
        <w:pStyle w:val="ac"/>
        <w:numPr>
          <w:ilvl w:val="0"/>
          <w:numId w:val="35"/>
        </w:numPr>
      </w:pPr>
      <w:r>
        <w:t>Навигационное меню;</w:t>
      </w:r>
    </w:p>
    <w:p w:rsidR="00FB29CE" w:rsidRDefault="00FB29CE" w:rsidP="007312F3">
      <w:pPr>
        <w:pStyle w:val="ac"/>
        <w:numPr>
          <w:ilvl w:val="0"/>
          <w:numId w:val="35"/>
        </w:numPr>
      </w:pPr>
      <w:r>
        <w:t>Наименование экрана;</w:t>
      </w:r>
    </w:p>
    <w:p w:rsidR="00FB29CE" w:rsidRDefault="00FB29CE" w:rsidP="007312F3">
      <w:pPr>
        <w:pStyle w:val="ac"/>
        <w:numPr>
          <w:ilvl w:val="0"/>
          <w:numId w:val="35"/>
        </w:numPr>
      </w:pPr>
      <w:r>
        <w:t>Наименование отделения;</w:t>
      </w:r>
    </w:p>
    <w:p w:rsidR="009B5D2C" w:rsidRPr="00E319A4" w:rsidRDefault="009B5D2C" w:rsidP="007312F3">
      <w:pPr>
        <w:pStyle w:val="ac"/>
        <w:numPr>
          <w:ilvl w:val="0"/>
          <w:numId w:val="35"/>
        </w:numPr>
      </w:pPr>
      <w:r w:rsidRPr="00E319A4">
        <w:t>Индикаторы насос</w:t>
      </w:r>
      <w:r>
        <w:t>ов 2.4.(1,2) и 2.7.(1,2)</w:t>
      </w:r>
      <w:r w:rsidRPr="00E319A4">
        <w:t>, отображают информацию:</w:t>
      </w:r>
    </w:p>
    <w:p w:rsidR="009B5D2C" w:rsidRPr="00E319A4" w:rsidRDefault="009B5D2C" w:rsidP="007312F3">
      <w:pPr>
        <w:pStyle w:val="ac"/>
        <w:numPr>
          <w:ilvl w:val="0"/>
          <w:numId w:val="8"/>
        </w:numPr>
      </w:pPr>
      <w:r w:rsidRPr="00E319A4">
        <w:t xml:space="preserve">режим </w:t>
      </w:r>
      <w:r>
        <w:t>управления</w:t>
      </w:r>
      <w:r w:rsidRPr="00E319A4">
        <w:t xml:space="preserve"> (ремонтный /локальный/дистанционный/запрет работы)</w:t>
      </w:r>
    </w:p>
    <w:p w:rsidR="009B5D2C" w:rsidRPr="00E319A4" w:rsidRDefault="009B5D2C" w:rsidP="007312F3">
      <w:pPr>
        <w:pStyle w:val="ac"/>
        <w:numPr>
          <w:ilvl w:val="0"/>
          <w:numId w:val="8"/>
        </w:numPr>
      </w:pPr>
      <w:r w:rsidRPr="00E319A4">
        <w:t>статус (наличие аварий и неисправностей);</w:t>
      </w:r>
    </w:p>
    <w:p w:rsidR="009B5D2C" w:rsidRDefault="009B5D2C" w:rsidP="007312F3">
      <w:pPr>
        <w:pStyle w:val="ac"/>
        <w:numPr>
          <w:ilvl w:val="0"/>
          <w:numId w:val="8"/>
        </w:numPr>
      </w:pPr>
      <w:r w:rsidRPr="00E319A4">
        <w:t>состояние</w:t>
      </w:r>
      <w:r w:rsidR="003011DA">
        <w:t xml:space="preserve"> </w:t>
      </w:r>
      <w:r w:rsidRPr="00E319A4">
        <w:t>(в работе/</w:t>
      </w:r>
      <w:proofErr w:type="gramStart"/>
      <w:r w:rsidRPr="00E319A4">
        <w:t>ос</w:t>
      </w:r>
      <w:r>
        <w:t>тановлен</w:t>
      </w:r>
      <w:proofErr w:type="gramEnd"/>
      <w:r>
        <w:t>);</w:t>
      </w:r>
    </w:p>
    <w:p w:rsidR="009B5D2C" w:rsidRPr="00E319A4" w:rsidRDefault="009B5D2C" w:rsidP="007312F3">
      <w:pPr>
        <w:pStyle w:val="ac"/>
        <w:numPr>
          <w:ilvl w:val="0"/>
          <w:numId w:val="8"/>
        </w:numPr>
      </w:pPr>
      <w:r>
        <w:t>предохранитель цепей контроля и управления (норма/авария).</w:t>
      </w:r>
    </w:p>
    <w:p w:rsidR="00711AE4" w:rsidRPr="00E319A4" w:rsidRDefault="00711AE4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</w:t>
      </w:r>
      <w:proofErr w:type="spellStart"/>
      <w:r>
        <w:t>гидроподпора</w:t>
      </w:r>
      <w:proofErr w:type="spellEnd"/>
      <w:r w:rsidRPr="00E319A4">
        <w:t>, отображают информацию:</w:t>
      </w:r>
    </w:p>
    <w:p w:rsidR="00711AE4" w:rsidRPr="00E319A4" w:rsidRDefault="00711AE4" w:rsidP="007312F3">
      <w:pPr>
        <w:pStyle w:val="ac"/>
        <w:numPr>
          <w:ilvl w:val="0"/>
          <w:numId w:val="8"/>
        </w:numPr>
      </w:pPr>
      <w:r w:rsidRPr="00E319A4">
        <w:t>статус (</w:t>
      </w:r>
      <w:r>
        <w:t>не</w:t>
      </w:r>
      <w:r w:rsidR="00D05BC3">
        <w:t xml:space="preserve"> </w:t>
      </w:r>
      <w:r>
        <w:t>определен/норма/авария</w:t>
      </w:r>
      <w:r w:rsidRPr="00E319A4">
        <w:t>);</w:t>
      </w:r>
    </w:p>
    <w:p w:rsidR="00711AE4" w:rsidRDefault="00711AE4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клапана</w:t>
      </w:r>
      <w:r w:rsidR="003011DA">
        <w:t xml:space="preserve"> </w:t>
      </w:r>
      <w:r w:rsidRPr="00E319A4">
        <w:t>(</w:t>
      </w:r>
      <w:r>
        <w:t>открыт/закрыт);</w:t>
      </w:r>
    </w:p>
    <w:p w:rsidR="00711AE4" w:rsidRDefault="00711AE4" w:rsidP="007312F3">
      <w:pPr>
        <w:pStyle w:val="ac"/>
        <w:numPr>
          <w:ilvl w:val="0"/>
          <w:numId w:val="8"/>
        </w:numPr>
      </w:pPr>
      <w:r>
        <w:lastRenderedPageBreak/>
        <w:t>автоматический выключатель привода (норма/авария);</w:t>
      </w:r>
    </w:p>
    <w:p w:rsidR="00711AE4" w:rsidRDefault="00711AE4" w:rsidP="007312F3">
      <w:pPr>
        <w:pStyle w:val="ac"/>
        <w:numPr>
          <w:ilvl w:val="0"/>
          <w:numId w:val="8"/>
        </w:numPr>
      </w:pPr>
      <w:r>
        <w:t>давление (норма/нет);</w:t>
      </w:r>
    </w:p>
    <w:p w:rsidR="00711AE4" w:rsidRDefault="00711AE4" w:rsidP="007312F3">
      <w:pPr>
        <w:pStyle w:val="ac"/>
        <w:numPr>
          <w:ilvl w:val="0"/>
          <w:numId w:val="8"/>
        </w:numPr>
      </w:pPr>
      <w:r>
        <w:t>гидроподпо</w:t>
      </w:r>
      <w:proofErr w:type="gramStart"/>
      <w:r>
        <w:t>р(</w:t>
      </w:r>
      <w:proofErr w:type="gramEnd"/>
      <w:r>
        <w:t>норма/нет);</w:t>
      </w:r>
    </w:p>
    <w:p w:rsidR="00711AE4" w:rsidRDefault="00711AE4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</w:t>
      </w:r>
      <w:r w:rsidR="00D05BC3">
        <w:t xml:space="preserve"> </w:t>
      </w:r>
      <w:r>
        <w:t>нет</w:t>
      </w:r>
      <w:proofErr w:type="gramEnd"/>
      <w:r>
        <w:t xml:space="preserve"> обратной связи на закрытие/</w:t>
      </w:r>
      <w:r w:rsidR="00D05BC3">
        <w:t xml:space="preserve"> </w:t>
      </w:r>
      <w:r>
        <w:t>нет хода/норма);</w:t>
      </w:r>
    </w:p>
    <w:p w:rsidR="00711AE4" w:rsidRPr="00E319A4" w:rsidRDefault="00711AE4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ПЧ</w:t>
      </w:r>
      <w:r w:rsidRPr="00E319A4">
        <w:t>, отображают информацию:</w:t>
      </w:r>
    </w:p>
    <w:p w:rsidR="00711AE4" w:rsidRPr="00E319A4" w:rsidRDefault="00711AE4" w:rsidP="007312F3">
      <w:pPr>
        <w:pStyle w:val="ac"/>
        <w:numPr>
          <w:ilvl w:val="0"/>
          <w:numId w:val="8"/>
        </w:numPr>
      </w:pPr>
      <w:r w:rsidRPr="00E319A4">
        <w:t>статус (</w:t>
      </w:r>
      <w:r>
        <w:t>не</w:t>
      </w:r>
      <w:r w:rsidR="00D05BC3">
        <w:t xml:space="preserve"> </w:t>
      </w:r>
      <w:r>
        <w:t>определен/норма/авария</w:t>
      </w:r>
      <w:r w:rsidRPr="00E319A4">
        <w:t>);</w:t>
      </w:r>
    </w:p>
    <w:p w:rsidR="00711AE4" w:rsidRDefault="00711AE4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r>
        <w:t>авария/норма);</w:t>
      </w:r>
    </w:p>
    <w:p w:rsidR="00711AE4" w:rsidRDefault="00711AE4" w:rsidP="007312F3">
      <w:pPr>
        <w:pStyle w:val="ac"/>
        <w:numPr>
          <w:ilvl w:val="0"/>
          <w:numId w:val="8"/>
        </w:numPr>
      </w:pPr>
      <w:r>
        <w:t>производительность ПЧ</w:t>
      </w:r>
      <w:proofErr w:type="gramStart"/>
      <w:r>
        <w:t xml:space="preserve"> (%);</w:t>
      </w:r>
      <w:proofErr w:type="gramEnd"/>
    </w:p>
    <w:p w:rsidR="00711AE4" w:rsidRDefault="00711AE4" w:rsidP="007312F3">
      <w:pPr>
        <w:pStyle w:val="ac"/>
        <w:numPr>
          <w:ilvl w:val="0"/>
          <w:numId w:val="8"/>
        </w:numPr>
      </w:pPr>
      <w:r>
        <w:t>задание от оператора</w:t>
      </w:r>
      <w:proofErr w:type="gramStart"/>
      <w:r>
        <w:t xml:space="preserve"> (%</w:t>
      </w:r>
      <w:r w:rsidR="00D53153">
        <w:t>).</w:t>
      </w:r>
      <w:proofErr w:type="gramEnd"/>
    </w:p>
    <w:p w:rsidR="0036614E" w:rsidRPr="00E319A4" w:rsidRDefault="0036614E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клапана входного</w:t>
      </w:r>
      <w:r w:rsidRPr="00E319A4">
        <w:t>, отображают информацию:</w:t>
      </w:r>
    </w:p>
    <w:p w:rsidR="0036614E" w:rsidRPr="00E319A4" w:rsidRDefault="0036614E" w:rsidP="007312F3">
      <w:pPr>
        <w:pStyle w:val="ac"/>
        <w:numPr>
          <w:ilvl w:val="0"/>
          <w:numId w:val="8"/>
        </w:numPr>
      </w:pPr>
      <w:r w:rsidRPr="00E319A4">
        <w:t>статус (</w:t>
      </w:r>
      <w:r>
        <w:t>не</w:t>
      </w:r>
      <w:r w:rsidR="00D05BC3">
        <w:t xml:space="preserve"> </w:t>
      </w:r>
      <w:r>
        <w:t>определен/норма/авария</w:t>
      </w:r>
      <w:r w:rsidR="000F5306">
        <w:t>/работа</w:t>
      </w:r>
      <w:r w:rsidRPr="00E319A4">
        <w:t>);</w:t>
      </w:r>
    </w:p>
    <w:p w:rsidR="0036614E" w:rsidRDefault="0036614E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 w:rsidR="000F5306">
        <w:t>открыт</w:t>
      </w:r>
      <w:proofErr w:type="gramEnd"/>
      <w:r w:rsidR="000F5306">
        <w:t>/закрыт/промежуточный</w:t>
      </w:r>
      <w:r>
        <w:t>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момент (норма/авария);</w:t>
      </w:r>
    </w:p>
    <w:p w:rsidR="0036614E" w:rsidRDefault="000F5306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</w:t>
      </w:r>
      <w:r w:rsidR="00D05BC3">
        <w:t xml:space="preserve"> </w:t>
      </w:r>
      <w:r>
        <w:t>нет</w:t>
      </w:r>
      <w:proofErr w:type="gramEnd"/>
      <w:r>
        <w:t xml:space="preserve"> обратной связи на закрытие/</w:t>
      </w:r>
      <w:r w:rsidR="00D05BC3">
        <w:t xml:space="preserve"> </w:t>
      </w:r>
      <w:r>
        <w:t>нет хода/норма);</w:t>
      </w:r>
    </w:p>
    <w:p w:rsidR="000F5306" w:rsidRPr="00E319A4" w:rsidRDefault="000F5306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клапана выходного</w:t>
      </w:r>
      <w:r w:rsidRPr="00E319A4">
        <w:t>, отображают информацию:</w:t>
      </w:r>
    </w:p>
    <w:p w:rsidR="000F5306" w:rsidRPr="00E319A4" w:rsidRDefault="000F5306" w:rsidP="007312F3">
      <w:pPr>
        <w:pStyle w:val="ac"/>
        <w:numPr>
          <w:ilvl w:val="0"/>
          <w:numId w:val="8"/>
        </w:numPr>
      </w:pPr>
      <w:r w:rsidRPr="00E319A4">
        <w:t>статус (</w:t>
      </w:r>
      <w:r>
        <w:t>не</w:t>
      </w:r>
      <w:r w:rsidR="00D05BC3">
        <w:t xml:space="preserve"> </w:t>
      </w:r>
      <w:r>
        <w:t>определен/норма/авария/работа</w:t>
      </w:r>
      <w:r w:rsidRPr="00E319A4">
        <w:t>);</w:t>
      </w:r>
    </w:p>
    <w:p w:rsidR="000F5306" w:rsidRDefault="000F5306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>
        <w:t>открыт</w:t>
      </w:r>
      <w:proofErr w:type="gramEnd"/>
      <w:r>
        <w:t>/закрыт/промежуточный);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момент (норма/авария);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открытие/нет</w:t>
      </w:r>
      <w:proofErr w:type="gramEnd"/>
      <w:r>
        <w:t xml:space="preserve"> обратной связи на закрытие/нет хода/норма);</w:t>
      </w:r>
    </w:p>
    <w:p w:rsidR="000F5306" w:rsidRPr="00E319A4" w:rsidRDefault="000F5306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промывки</w:t>
      </w:r>
      <w:r w:rsidRPr="00E319A4">
        <w:t>, отображают информацию:</w:t>
      </w:r>
    </w:p>
    <w:p w:rsidR="000F5306" w:rsidRPr="00E319A4" w:rsidRDefault="000F5306" w:rsidP="007312F3">
      <w:pPr>
        <w:pStyle w:val="ac"/>
        <w:numPr>
          <w:ilvl w:val="0"/>
          <w:numId w:val="8"/>
        </w:numPr>
      </w:pPr>
      <w:r w:rsidRPr="00E319A4">
        <w:t>статус (</w:t>
      </w:r>
      <w:r>
        <w:t>не</w:t>
      </w:r>
      <w:r w:rsidR="00D05BC3">
        <w:t xml:space="preserve"> </w:t>
      </w:r>
      <w:r>
        <w:t>определен/норма/авария/работа</w:t>
      </w:r>
      <w:r w:rsidRPr="00E319A4">
        <w:t>);</w:t>
      </w:r>
    </w:p>
    <w:p w:rsidR="000F5306" w:rsidRDefault="000F5306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>
        <w:t>открыт</w:t>
      </w:r>
      <w:proofErr w:type="gramEnd"/>
      <w:r>
        <w:t>/закрыт/открывается);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lastRenderedPageBreak/>
        <w:t>автоматический выключатель привода (норма/авария);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проток (</w:t>
      </w:r>
      <w:proofErr w:type="gramStart"/>
      <w:r>
        <w:t>есть</w:t>
      </w:r>
      <w:proofErr w:type="gramEnd"/>
      <w:r>
        <w:t>/нет);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прочее (нет обратной связи/норма);</w:t>
      </w:r>
    </w:p>
    <w:p w:rsidR="000F5306" w:rsidRPr="00E319A4" w:rsidRDefault="000F5306" w:rsidP="007312F3">
      <w:pPr>
        <w:pStyle w:val="ac"/>
        <w:numPr>
          <w:ilvl w:val="0"/>
          <w:numId w:val="35"/>
        </w:numPr>
      </w:pPr>
      <w:r w:rsidRPr="00E319A4">
        <w:t>Индикаторы</w:t>
      </w:r>
      <w:r>
        <w:t xml:space="preserve"> последней аварии</w:t>
      </w:r>
      <w:r w:rsidRPr="00E319A4">
        <w:t>, отображают информацию: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Нет обратной связи клапана промывки</w:t>
      </w:r>
      <w:r w:rsidRPr="00E319A4">
        <w:t>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Отсутствие протока;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Пуск насоса сблокирован;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Сблокирован клапан ГП;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Нет обратной связи клапана ГП;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Отсутствие давления ГП;</w:t>
      </w:r>
    </w:p>
    <w:p w:rsidR="000F5306" w:rsidRDefault="000F5306" w:rsidP="007312F3">
      <w:pPr>
        <w:pStyle w:val="ac"/>
        <w:numPr>
          <w:ilvl w:val="0"/>
          <w:numId w:val="8"/>
        </w:numPr>
      </w:pPr>
      <w:r>
        <w:t>Нет обратной связи ПЧ;</w:t>
      </w:r>
    </w:p>
    <w:p w:rsidR="00A37372" w:rsidRDefault="00CB672D" w:rsidP="007312F3">
      <w:pPr>
        <w:pStyle w:val="ac"/>
        <w:numPr>
          <w:ilvl w:val="0"/>
          <w:numId w:val="35"/>
        </w:numPr>
      </w:pPr>
      <w:r>
        <w:t>Мнемосхема работы насоса и вспомогательного оборудования</w:t>
      </w:r>
      <w:r w:rsidR="000558E0">
        <w:t>;</w:t>
      </w:r>
    </w:p>
    <w:p w:rsidR="00A37372" w:rsidRDefault="0002098C" w:rsidP="007312F3">
      <w:pPr>
        <w:pStyle w:val="ac"/>
        <w:numPr>
          <w:ilvl w:val="0"/>
          <w:numId w:val="35"/>
        </w:numPr>
      </w:pPr>
      <w:r>
        <w:t>Кнопки управления насосами</w:t>
      </w:r>
      <w:r w:rsidR="00A37372">
        <w:t>;</w:t>
      </w:r>
    </w:p>
    <w:p w:rsidR="0002098C" w:rsidRDefault="0002098C">
      <w:pPr>
        <w:spacing w:before="0"/>
        <w:jc w:val="left"/>
      </w:pPr>
      <w:r>
        <w:br w:type="page"/>
      </w:r>
    </w:p>
    <w:p w:rsidR="00A37372" w:rsidRPr="007901FC" w:rsidRDefault="00A37372" w:rsidP="007901FC">
      <w:pPr>
        <w:pStyle w:val="3"/>
      </w:pPr>
      <w:bookmarkStart w:id="43" w:name="_Toc268967803"/>
      <w:bookmarkStart w:id="44" w:name="_Toc381885139"/>
      <w:r>
        <w:lastRenderedPageBreak/>
        <w:t>2.4.</w:t>
      </w:r>
      <w:r w:rsidR="00E42AD0">
        <w:t>10</w:t>
      </w:r>
      <w:r>
        <w:t xml:space="preserve">. </w:t>
      </w:r>
      <w:bookmarkEnd w:id="43"/>
      <w:r w:rsidR="00607632">
        <w:t>Насосы 5.7.(1,2)</w:t>
      </w:r>
      <w:bookmarkEnd w:id="44"/>
    </w:p>
    <w:p w:rsidR="00A37372" w:rsidRDefault="00A37372" w:rsidP="0090040F">
      <w:pPr>
        <w:pStyle w:val="ac"/>
      </w:pPr>
      <w:r>
        <w:t>Видеокадр «</w:t>
      </w:r>
      <w:r w:rsidR="00B568B1">
        <w:t>Насосы</w:t>
      </w:r>
      <w:r>
        <w:t xml:space="preserve">» </w:t>
      </w:r>
      <w:r w:rsidR="00B568B1">
        <w:t xml:space="preserve">отображает основную информацию по данному </w:t>
      </w:r>
      <w:proofErr w:type="gramStart"/>
      <w:r w:rsidR="00B568B1">
        <w:t>оборудованию</w:t>
      </w:r>
      <w:proofErr w:type="gramEnd"/>
      <w:r w:rsidR="00B568B1">
        <w:t xml:space="preserve"> а также вспомогательному оборудованию, участвующему в технологическом процессе</w:t>
      </w:r>
      <w:r>
        <w:t>.</w:t>
      </w:r>
    </w:p>
    <w:p w:rsidR="00A37372" w:rsidRPr="00CE3BAB" w:rsidRDefault="00A37372" w:rsidP="00C35CBF">
      <w:pPr>
        <w:pStyle w:val="ac"/>
      </w:pPr>
    </w:p>
    <w:p w:rsidR="00A37372" w:rsidRDefault="00040414" w:rsidP="008F31F8">
      <w:pPr>
        <w:keepNext/>
      </w:pPr>
      <w:r>
        <w:rPr>
          <w:noProof/>
        </w:rPr>
        <w:drawing>
          <wp:inline distT="0" distB="0" distL="0" distR="0">
            <wp:extent cx="6299835" cy="3921125"/>
            <wp:effectExtent l="0" t="0" r="571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копия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CE3BAB" w:rsidRDefault="00A37372" w:rsidP="008F31F8">
      <w:pPr>
        <w:pStyle w:val="a9"/>
        <w:jc w:val="center"/>
      </w:pPr>
      <w:r>
        <w:t>Рисунок</w:t>
      </w:r>
      <w:r w:rsidR="00E42AD0">
        <w:t>30</w:t>
      </w:r>
      <w:r w:rsidRPr="00CE3BAB">
        <w:t>.</w:t>
      </w:r>
      <w:r>
        <w:t>Видеокадр "</w:t>
      </w:r>
      <w:r w:rsidR="00EF54E0" w:rsidRPr="00EF54E0">
        <w:t xml:space="preserve"> </w:t>
      </w:r>
      <w:r w:rsidR="00EF54E0">
        <w:t>Насосы</w:t>
      </w:r>
      <w:r>
        <w:t>"</w:t>
      </w:r>
    </w:p>
    <w:p w:rsidR="00A37372" w:rsidRDefault="00A37372" w:rsidP="00C35CBF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EF54E0" w:rsidRDefault="00EF54E0" w:rsidP="00040414">
      <w:pPr>
        <w:pStyle w:val="ac"/>
        <w:numPr>
          <w:ilvl w:val="0"/>
          <w:numId w:val="36"/>
        </w:numPr>
      </w:pPr>
      <w:r>
        <w:t>Навигационное меню;</w:t>
      </w:r>
    </w:p>
    <w:p w:rsidR="00EF54E0" w:rsidRDefault="00EF54E0" w:rsidP="00040414">
      <w:pPr>
        <w:pStyle w:val="ac"/>
        <w:numPr>
          <w:ilvl w:val="0"/>
          <w:numId w:val="36"/>
        </w:numPr>
      </w:pPr>
      <w:r>
        <w:t>Наименование экрана;</w:t>
      </w:r>
    </w:p>
    <w:p w:rsidR="00EF54E0" w:rsidRDefault="00EF54E0" w:rsidP="00040414">
      <w:pPr>
        <w:pStyle w:val="ac"/>
        <w:numPr>
          <w:ilvl w:val="0"/>
          <w:numId w:val="36"/>
        </w:numPr>
      </w:pPr>
      <w:r>
        <w:t>Наименование отделения;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 насос</w:t>
      </w:r>
      <w:r>
        <w:t>ов 5.7.(1,2)</w:t>
      </w:r>
      <w:r w:rsidRPr="00E319A4">
        <w:t>, отображают информацию:</w:t>
      </w:r>
    </w:p>
    <w:p w:rsidR="00EF54E0" w:rsidRPr="00E319A4" w:rsidRDefault="00EF54E0" w:rsidP="007312F3">
      <w:pPr>
        <w:pStyle w:val="ac"/>
        <w:numPr>
          <w:ilvl w:val="0"/>
          <w:numId w:val="8"/>
        </w:numPr>
      </w:pPr>
      <w:r w:rsidRPr="00E319A4">
        <w:t xml:space="preserve">режим </w:t>
      </w:r>
      <w:r>
        <w:t>управления</w:t>
      </w:r>
      <w:r w:rsidRPr="00E319A4">
        <w:t xml:space="preserve"> (ремонтный /локальный/дистанционный/запрет работы)</w:t>
      </w:r>
    </w:p>
    <w:p w:rsidR="00EF54E0" w:rsidRPr="00E319A4" w:rsidRDefault="00EF54E0" w:rsidP="007312F3">
      <w:pPr>
        <w:pStyle w:val="ac"/>
        <w:numPr>
          <w:ilvl w:val="0"/>
          <w:numId w:val="8"/>
        </w:numPr>
      </w:pPr>
      <w:r w:rsidRPr="00E319A4">
        <w:t>статус (наличие аварий и неисправностей);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t>состояние</w:t>
      </w:r>
      <w:r w:rsidR="003011DA">
        <w:t xml:space="preserve"> </w:t>
      </w:r>
      <w:r w:rsidRPr="00E319A4">
        <w:t>(в работе/</w:t>
      </w:r>
      <w:proofErr w:type="gramStart"/>
      <w:r w:rsidRPr="00E319A4">
        <w:t>ос</w:t>
      </w:r>
      <w:r>
        <w:t>тановлен</w:t>
      </w:r>
      <w:proofErr w:type="gramEnd"/>
      <w:r>
        <w:t>);</w:t>
      </w:r>
    </w:p>
    <w:p w:rsidR="00EF54E0" w:rsidRPr="00E319A4" w:rsidRDefault="00EF54E0" w:rsidP="007312F3">
      <w:pPr>
        <w:pStyle w:val="ac"/>
        <w:numPr>
          <w:ilvl w:val="0"/>
          <w:numId w:val="8"/>
        </w:numPr>
      </w:pPr>
      <w:r>
        <w:t>предохранитель цепей контроля и управления (норма/авария).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</w:t>
      </w:r>
      <w:r w:rsidR="00040414">
        <w:t xml:space="preserve">клапана </w:t>
      </w:r>
      <w:proofErr w:type="spellStart"/>
      <w:r>
        <w:t>гидроподпора</w:t>
      </w:r>
      <w:proofErr w:type="spellEnd"/>
      <w:r w:rsidRPr="00E319A4">
        <w:t>, отображают информацию:</w:t>
      </w:r>
    </w:p>
    <w:p w:rsidR="00EF54E0" w:rsidRPr="00D05BC3" w:rsidRDefault="00EF54E0" w:rsidP="007312F3">
      <w:pPr>
        <w:pStyle w:val="ac"/>
        <w:numPr>
          <w:ilvl w:val="0"/>
          <w:numId w:val="8"/>
        </w:numPr>
      </w:pPr>
      <w:r w:rsidRPr="00D05BC3">
        <w:t>статус (не</w:t>
      </w:r>
      <w:r w:rsidR="00D05BC3">
        <w:t xml:space="preserve"> </w:t>
      </w:r>
      <w:r w:rsidRPr="00D05BC3">
        <w:t>определен/норма/авария);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lastRenderedPageBreak/>
        <w:t>состояние</w:t>
      </w:r>
      <w:r>
        <w:t xml:space="preserve"> клапана</w:t>
      </w:r>
      <w:r w:rsidR="003011DA">
        <w:t xml:space="preserve"> </w:t>
      </w:r>
      <w:r w:rsidRPr="00E319A4">
        <w:t>(</w:t>
      </w:r>
      <w:r>
        <w:t>открыт/закрыт);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давление (норма/нет);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гидроподпо</w:t>
      </w:r>
      <w:proofErr w:type="gramStart"/>
      <w:r>
        <w:t>р(</w:t>
      </w:r>
      <w:proofErr w:type="gramEnd"/>
      <w:r>
        <w:t>норма/нет);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открытие/нет</w:t>
      </w:r>
      <w:proofErr w:type="gramEnd"/>
      <w:r>
        <w:t xml:space="preserve"> обратной связи на закрытие/нет хода/норма);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ПЧ</w:t>
      </w:r>
      <w:r w:rsidRPr="00E319A4">
        <w:t>, отображают информацию:</w:t>
      </w:r>
    </w:p>
    <w:p w:rsidR="00EF54E0" w:rsidRPr="00D05BC3" w:rsidRDefault="00EF54E0" w:rsidP="007312F3">
      <w:pPr>
        <w:pStyle w:val="ac"/>
        <w:numPr>
          <w:ilvl w:val="0"/>
          <w:numId w:val="8"/>
        </w:numPr>
      </w:pPr>
      <w:r w:rsidRPr="00D05BC3">
        <w:t>статус (</w:t>
      </w:r>
      <w:proofErr w:type="spellStart"/>
      <w:r w:rsidRPr="00D05BC3">
        <w:t>неопределен</w:t>
      </w:r>
      <w:proofErr w:type="spellEnd"/>
      <w:r w:rsidRPr="00D05BC3">
        <w:t>/норма/авария);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r>
        <w:t>авария/норма);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производительность ПЧ</w:t>
      </w:r>
      <w:proofErr w:type="gramStart"/>
      <w:r>
        <w:t xml:space="preserve"> (%);</w:t>
      </w:r>
      <w:proofErr w:type="gramEnd"/>
    </w:p>
    <w:p w:rsidR="00EF54E0" w:rsidRDefault="00EF54E0" w:rsidP="007312F3">
      <w:pPr>
        <w:pStyle w:val="ac"/>
        <w:numPr>
          <w:ilvl w:val="0"/>
          <w:numId w:val="8"/>
        </w:numPr>
      </w:pPr>
      <w:r>
        <w:t>задание от оператора</w:t>
      </w:r>
      <w:proofErr w:type="gramStart"/>
      <w:r>
        <w:t xml:space="preserve"> (%).</w:t>
      </w:r>
      <w:proofErr w:type="gramEnd"/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клапана </w:t>
      </w:r>
      <w:proofErr w:type="spellStart"/>
      <w:r>
        <w:t>в</w:t>
      </w:r>
      <w:r w:rsidR="00534F6D">
        <w:t>саса</w:t>
      </w:r>
      <w:proofErr w:type="spellEnd"/>
      <w:r w:rsidRPr="00E319A4">
        <w:t>, отображают информацию:</w:t>
      </w:r>
    </w:p>
    <w:p w:rsidR="00EF54E0" w:rsidRPr="00D05BC3" w:rsidRDefault="00EF54E0" w:rsidP="007312F3">
      <w:pPr>
        <w:pStyle w:val="ac"/>
        <w:numPr>
          <w:ilvl w:val="0"/>
          <w:numId w:val="8"/>
        </w:numPr>
      </w:pPr>
      <w:r w:rsidRPr="00D05BC3">
        <w:t>статус (не</w:t>
      </w:r>
      <w:r w:rsidR="00D05BC3">
        <w:t xml:space="preserve"> </w:t>
      </w:r>
      <w:r w:rsidRPr="00D05BC3">
        <w:t>определен/норма/авария/работа);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>
        <w:t>открыт</w:t>
      </w:r>
      <w:proofErr w:type="gramEnd"/>
      <w:r>
        <w:t>/закрыт/промежуточный);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момент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открытие/нет</w:t>
      </w:r>
      <w:proofErr w:type="gramEnd"/>
      <w:r>
        <w:t xml:space="preserve"> обратной связи на закрытие/нет хода/норма);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клапана </w:t>
      </w:r>
      <w:r w:rsidR="00534F6D">
        <w:t>нагнетания</w:t>
      </w:r>
      <w:r w:rsidRPr="00E319A4">
        <w:t>, отображают информацию:</w:t>
      </w:r>
    </w:p>
    <w:p w:rsidR="00EF54E0" w:rsidRPr="00D05BC3" w:rsidRDefault="00EF54E0" w:rsidP="007312F3">
      <w:pPr>
        <w:pStyle w:val="ac"/>
        <w:numPr>
          <w:ilvl w:val="0"/>
          <w:numId w:val="8"/>
        </w:numPr>
      </w:pPr>
      <w:r w:rsidRPr="00D05BC3">
        <w:t>статус (не</w:t>
      </w:r>
      <w:r w:rsidR="00D05BC3">
        <w:t xml:space="preserve"> </w:t>
      </w:r>
      <w:r w:rsidRPr="00D05BC3">
        <w:t>определен/норма/авария/работа);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>
        <w:t>открыт</w:t>
      </w:r>
      <w:proofErr w:type="gramEnd"/>
      <w:r>
        <w:t>/закрыт/промежуточный);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момент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прочее (</w:t>
      </w:r>
      <w:proofErr w:type="gramStart"/>
      <w:r>
        <w:t>нет обратной связи на открытие/нет</w:t>
      </w:r>
      <w:proofErr w:type="gramEnd"/>
      <w:r>
        <w:t xml:space="preserve"> обратной связи на закрытие/нет хода/норма);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</w:t>
      </w:r>
      <w:r w:rsidR="00534F6D">
        <w:t xml:space="preserve">клапана </w:t>
      </w:r>
      <w:r>
        <w:t>промывки</w:t>
      </w:r>
      <w:r w:rsidRPr="00E319A4">
        <w:t>, отображают информацию:</w:t>
      </w:r>
    </w:p>
    <w:p w:rsidR="00EF54E0" w:rsidRPr="00D05BC3" w:rsidRDefault="00EF54E0" w:rsidP="007312F3">
      <w:pPr>
        <w:pStyle w:val="ac"/>
        <w:numPr>
          <w:ilvl w:val="0"/>
          <w:numId w:val="8"/>
        </w:numPr>
      </w:pPr>
      <w:r w:rsidRPr="00D05BC3">
        <w:t>статус (не</w:t>
      </w:r>
      <w:r w:rsidR="00D05BC3" w:rsidRPr="00D05BC3">
        <w:t xml:space="preserve"> </w:t>
      </w:r>
      <w:r w:rsidRPr="00D05BC3">
        <w:t>определен/норма/авария/работа);</w:t>
      </w:r>
    </w:p>
    <w:p w:rsidR="00EF54E0" w:rsidRDefault="00EF54E0" w:rsidP="007312F3">
      <w:pPr>
        <w:pStyle w:val="ac"/>
        <w:numPr>
          <w:ilvl w:val="0"/>
          <w:numId w:val="8"/>
        </w:numPr>
      </w:pPr>
      <w:r w:rsidRPr="00E319A4">
        <w:lastRenderedPageBreak/>
        <w:t>состояние</w:t>
      </w:r>
      <w:r>
        <w:t xml:space="preserve"> ПЧ</w:t>
      </w:r>
      <w:r w:rsidR="003011DA">
        <w:t xml:space="preserve"> </w:t>
      </w:r>
      <w:r w:rsidRPr="00E319A4">
        <w:t>(</w:t>
      </w:r>
      <w:proofErr w:type="gramStart"/>
      <w:r>
        <w:t>открыт</w:t>
      </w:r>
      <w:proofErr w:type="gramEnd"/>
      <w:r>
        <w:t>/закрыт/открывается);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автоматический выключатель привода (норма/авария);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проток (</w:t>
      </w:r>
      <w:proofErr w:type="gramStart"/>
      <w:r>
        <w:t>есть</w:t>
      </w:r>
      <w:proofErr w:type="gramEnd"/>
      <w:r>
        <w:t>/нет);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прочее (нет обратной связи/норма);</w:t>
      </w:r>
    </w:p>
    <w:p w:rsidR="00EF54E0" w:rsidRPr="00E319A4" w:rsidRDefault="00EF54E0" w:rsidP="00040414">
      <w:pPr>
        <w:pStyle w:val="ac"/>
        <w:numPr>
          <w:ilvl w:val="0"/>
          <w:numId w:val="36"/>
        </w:numPr>
      </w:pPr>
      <w:r w:rsidRPr="00E319A4">
        <w:t>Индикаторы</w:t>
      </w:r>
      <w:r>
        <w:t xml:space="preserve"> последней аварии</w:t>
      </w:r>
      <w:r w:rsidRPr="00E319A4">
        <w:t>, отображают информацию: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Нет обратной связи клапана промывки</w:t>
      </w:r>
      <w:r w:rsidRPr="00E319A4">
        <w:t>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Отсутствие протока;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Пуск насоса сблокирован;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Сблокирован клапан ГП;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Нет обратной связи клапана ГП;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Отсутствие давления ГП;</w:t>
      </w:r>
    </w:p>
    <w:p w:rsidR="00EF54E0" w:rsidRDefault="00EF54E0" w:rsidP="007312F3">
      <w:pPr>
        <w:pStyle w:val="ac"/>
        <w:numPr>
          <w:ilvl w:val="0"/>
          <w:numId w:val="8"/>
        </w:numPr>
      </w:pPr>
      <w:r>
        <w:t>Нет обратной связи ПЧ;</w:t>
      </w:r>
    </w:p>
    <w:p w:rsidR="00EF54E0" w:rsidRDefault="00534F6D" w:rsidP="00040414">
      <w:pPr>
        <w:pStyle w:val="ac"/>
        <w:numPr>
          <w:ilvl w:val="0"/>
          <w:numId w:val="36"/>
        </w:numPr>
      </w:pPr>
      <w:r>
        <w:t>Данные</w:t>
      </w:r>
      <w:r w:rsidR="00EF54E0">
        <w:t xml:space="preserve"> работы насоса и вспомогательного оборудования;</w:t>
      </w:r>
    </w:p>
    <w:p w:rsidR="00534F6D" w:rsidRDefault="00534F6D" w:rsidP="00040414">
      <w:pPr>
        <w:pStyle w:val="ac"/>
        <w:numPr>
          <w:ilvl w:val="0"/>
          <w:numId w:val="36"/>
        </w:numPr>
      </w:pPr>
      <w:r>
        <w:t>Мнемосхема работы насосов;</w:t>
      </w:r>
    </w:p>
    <w:p w:rsidR="00EF54E0" w:rsidRDefault="00EF54E0" w:rsidP="00040414">
      <w:pPr>
        <w:pStyle w:val="ac"/>
        <w:numPr>
          <w:ilvl w:val="0"/>
          <w:numId w:val="36"/>
        </w:numPr>
      </w:pPr>
      <w:r>
        <w:t>Кнопки управления насосами;</w:t>
      </w:r>
    </w:p>
    <w:p w:rsidR="00A37372" w:rsidRPr="007901FC" w:rsidRDefault="00A37372" w:rsidP="005A071C">
      <w:pPr>
        <w:pStyle w:val="3"/>
      </w:pPr>
      <w:r>
        <w:br w:type="page"/>
      </w:r>
      <w:bookmarkStart w:id="45" w:name="_Toc268967804"/>
      <w:bookmarkStart w:id="46" w:name="_Toc381885140"/>
      <w:r>
        <w:lastRenderedPageBreak/>
        <w:t>2.4.</w:t>
      </w:r>
      <w:r w:rsidR="00F841F0">
        <w:t>1</w:t>
      </w:r>
      <w:r w:rsidR="00E42AD0">
        <w:t>1</w:t>
      </w:r>
      <w:r>
        <w:t xml:space="preserve">. </w:t>
      </w:r>
      <w:bookmarkEnd w:id="45"/>
      <w:r w:rsidR="006C5A7A">
        <w:t>Шкафы</w:t>
      </w:r>
      <w:bookmarkEnd w:id="46"/>
    </w:p>
    <w:p w:rsidR="00A37372" w:rsidRPr="00CE3BAB" w:rsidRDefault="00A37372" w:rsidP="005A071C">
      <w:pPr>
        <w:pStyle w:val="ac"/>
      </w:pPr>
      <w:r>
        <w:t>Видеокадр «</w:t>
      </w:r>
      <w:r w:rsidR="006C5A7A">
        <w:t>Шкафы</w:t>
      </w:r>
      <w:r>
        <w:t>» отображает основную</w:t>
      </w:r>
      <w:r w:rsidR="003011DA">
        <w:t xml:space="preserve"> </w:t>
      </w:r>
      <w:r>
        <w:t xml:space="preserve">информацию по </w:t>
      </w:r>
      <w:r w:rsidR="006C5A7A">
        <w:t>состоянию шкафов управления</w:t>
      </w:r>
      <w:r>
        <w:t>.</w:t>
      </w:r>
    </w:p>
    <w:p w:rsidR="00A37372" w:rsidRDefault="006C5A7A" w:rsidP="005A071C">
      <w:pPr>
        <w:keepNext/>
      </w:pPr>
      <w:r>
        <w:rPr>
          <w:noProof/>
        </w:rPr>
        <w:drawing>
          <wp:inline distT="0" distB="0" distL="0" distR="0">
            <wp:extent cx="6299835" cy="3921125"/>
            <wp:effectExtent l="0" t="0" r="571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копия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CE3BAB" w:rsidRDefault="00A37372" w:rsidP="005A071C">
      <w:pPr>
        <w:pStyle w:val="a9"/>
        <w:jc w:val="center"/>
      </w:pPr>
      <w:r>
        <w:t xml:space="preserve">Рисунок </w:t>
      </w:r>
      <w:r w:rsidR="00E42AD0">
        <w:t>31</w:t>
      </w:r>
      <w:r w:rsidRPr="00CE3BAB">
        <w:t>.</w:t>
      </w:r>
      <w:r>
        <w:t>Видеокадр "</w:t>
      </w:r>
      <w:r w:rsidR="006C5A7A">
        <w:t>Шкафы</w:t>
      </w:r>
      <w:r>
        <w:t>".</w:t>
      </w:r>
    </w:p>
    <w:p w:rsidR="00A37372" w:rsidRDefault="00A37372" w:rsidP="005A071C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6C5A7A" w:rsidRDefault="006C5A7A" w:rsidP="006C5A7A">
      <w:pPr>
        <w:pStyle w:val="ac"/>
        <w:numPr>
          <w:ilvl w:val="0"/>
          <w:numId w:val="37"/>
        </w:numPr>
      </w:pPr>
      <w:r>
        <w:t>Навигационное меню;</w:t>
      </w:r>
    </w:p>
    <w:p w:rsidR="006C5A7A" w:rsidRDefault="006C5A7A" w:rsidP="006C5A7A">
      <w:pPr>
        <w:pStyle w:val="ac"/>
        <w:numPr>
          <w:ilvl w:val="0"/>
          <w:numId w:val="37"/>
        </w:numPr>
      </w:pPr>
      <w:r>
        <w:t>Наименование экрана;</w:t>
      </w:r>
    </w:p>
    <w:p w:rsidR="006C5A7A" w:rsidRDefault="006C5A7A" w:rsidP="006C5A7A">
      <w:pPr>
        <w:pStyle w:val="ac"/>
        <w:numPr>
          <w:ilvl w:val="0"/>
          <w:numId w:val="37"/>
        </w:numPr>
      </w:pPr>
      <w:r>
        <w:t>Наименование шкафа;</w:t>
      </w:r>
    </w:p>
    <w:p w:rsidR="006C5A7A" w:rsidRPr="00E319A4" w:rsidRDefault="006C5A7A" w:rsidP="006C5A7A">
      <w:pPr>
        <w:pStyle w:val="ac"/>
        <w:numPr>
          <w:ilvl w:val="0"/>
          <w:numId w:val="37"/>
        </w:numPr>
      </w:pPr>
      <w:r w:rsidRPr="00E319A4">
        <w:t xml:space="preserve">Индикаторы </w:t>
      </w:r>
      <w:r>
        <w:t>состояния шкафов</w:t>
      </w:r>
      <w:r w:rsidRPr="00E319A4">
        <w:t>, отображают информацию:</w:t>
      </w:r>
    </w:p>
    <w:p w:rsidR="006C5A7A" w:rsidRDefault="005B3245" w:rsidP="006C5A7A">
      <w:pPr>
        <w:pStyle w:val="ac"/>
        <w:numPr>
          <w:ilvl w:val="0"/>
          <w:numId w:val="8"/>
        </w:numPr>
      </w:pPr>
      <w:r>
        <w:t>Предохранитель ЦКУ (норма\авария);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 xml:space="preserve">Предохранитель </w:t>
      </w:r>
      <w:r>
        <w:rPr>
          <w:lang w:val="en-US"/>
        </w:rPr>
        <w:t>AI</w:t>
      </w:r>
      <w:r>
        <w:t xml:space="preserve"> 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Предохранитель д</w:t>
      </w:r>
      <w:proofErr w:type="gramStart"/>
      <w:r>
        <w:t>.п</w:t>
      </w:r>
      <w:proofErr w:type="gramEnd"/>
      <w:r>
        <w:t xml:space="preserve">ротока </w:t>
      </w:r>
    </w:p>
    <w:p w:rsidR="005B3245" w:rsidRDefault="005B3245" w:rsidP="006C5A7A">
      <w:pPr>
        <w:pStyle w:val="ac"/>
        <w:numPr>
          <w:ilvl w:val="0"/>
          <w:numId w:val="8"/>
        </w:numPr>
      </w:pPr>
      <w:proofErr w:type="spellStart"/>
      <w:r>
        <w:t>Авт</w:t>
      </w:r>
      <w:proofErr w:type="gramStart"/>
      <w:r>
        <w:t>.в</w:t>
      </w:r>
      <w:proofErr w:type="gramEnd"/>
      <w:r>
        <w:t>ыкл.звук.сигнализации</w:t>
      </w:r>
      <w:proofErr w:type="spellEnd"/>
      <w:r>
        <w:t xml:space="preserve"> </w:t>
      </w:r>
    </w:p>
    <w:p w:rsidR="005B3245" w:rsidRDefault="005B3245" w:rsidP="006C5A7A">
      <w:pPr>
        <w:pStyle w:val="ac"/>
        <w:numPr>
          <w:ilvl w:val="0"/>
          <w:numId w:val="8"/>
        </w:numPr>
      </w:pPr>
      <w:proofErr w:type="spellStart"/>
      <w:r>
        <w:t>Авт</w:t>
      </w:r>
      <w:proofErr w:type="gramStart"/>
      <w:r>
        <w:t>.в</w:t>
      </w:r>
      <w:proofErr w:type="gramEnd"/>
      <w:r>
        <w:t>ыкл.свет.сигнализации</w:t>
      </w:r>
      <w:proofErr w:type="spellEnd"/>
      <w:r>
        <w:t xml:space="preserve"> </w:t>
      </w:r>
    </w:p>
    <w:p w:rsidR="005B3245" w:rsidRPr="005B3245" w:rsidRDefault="005B3245" w:rsidP="006C5A7A">
      <w:pPr>
        <w:pStyle w:val="ac"/>
        <w:numPr>
          <w:ilvl w:val="0"/>
          <w:numId w:val="8"/>
        </w:numPr>
      </w:pPr>
      <w:r>
        <w:rPr>
          <w:lang w:val="en-US"/>
        </w:rPr>
        <w:t xml:space="preserve">U24 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lastRenderedPageBreak/>
        <w:t>ИБП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ЩР питание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 xml:space="preserve">ЩР предохранитель </w:t>
      </w:r>
      <w:proofErr w:type="spellStart"/>
      <w:r>
        <w:t>ЦКиУ</w:t>
      </w:r>
      <w:proofErr w:type="spellEnd"/>
    </w:p>
    <w:p w:rsidR="005B3245" w:rsidRPr="005B3245" w:rsidRDefault="005B3245" w:rsidP="006C5A7A">
      <w:pPr>
        <w:pStyle w:val="ac"/>
        <w:numPr>
          <w:ilvl w:val="0"/>
          <w:numId w:val="8"/>
        </w:numPr>
      </w:pPr>
      <w:r>
        <w:t xml:space="preserve">ЩР ввод 1 </w:t>
      </w:r>
      <w:r>
        <w:rPr>
          <w:lang w:val="en-US"/>
        </w:rPr>
        <w:t>U380</w:t>
      </w:r>
    </w:p>
    <w:p w:rsidR="005B3245" w:rsidRPr="005B3245" w:rsidRDefault="005B3245" w:rsidP="006C5A7A">
      <w:pPr>
        <w:pStyle w:val="ac"/>
        <w:numPr>
          <w:ilvl w:val="0"/>
          <w:numId w:val="8"/>
        </w:numPr>
      </w:pPr>
      <w:r>
        <w:t xml:space="preserve">ЩР ввод 2 </w:t>
      </w:r>
      <w:r>
        <w:rPr>
          <w:lang w:val="en-US"/>
        </w:rPr>
        <w:t>U380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ЩР дверь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Дверь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Температура в шкафу</w:t>
      </w:r>
    </w:p>
    <w:p w:rsidR="005B3245" w:rsidRDefault="005B3245" w:rsidP="006C5A7A">
      <w:pPr>
        <w:pStyle w:val="ac"/>
        <w:numPr>
          <w:ilvl w:val="0"/>
          <w:numId w:val="8"/>
        </w:numPr>
      </w:pPr>
      <w:r>
        <w:t>ПМУ</w:t>
      </w:r>
      <w:proofErr w:type="gramStart"/>
      <w:r>
        <w:t>1</w:t>
      </w:r>
      <w:proofErr w:type="gramEnd"/>
      <w:r>
        <w:t xml:space="preserve"> предохранитель ЦКУ</w:t>
      </w:r>
    </w:p>
    <w:p w:rsidR="005B3245" w:rsidRPr="00E319A4" w:rsidRDefault="005B3245" w:rsidP="006C5A7A">
      <w:pPr>
        <w:pStyle w:val="ac"/>
        <w:numPr>
          <w:ilvl w:val="0"/>
          <w:numId w:val="8"/>
        </w:numPr>
      </w:pPr>
      <w:r>
        <w:t>ПМУ</w:t>
      </w:r>
      <w:proofErr w:type="gramStart"/>
      <w:r>
        <w:t>2</w:t>
      </w:r>
      <w:proofErr w:type="gramEnd"/>
      <w:r>
        <w:t xml:space="preserve"> предохранитель ЦКУ</w:t>
      </w:r>
    </w:p>
    <w:p w:rsidR="006C5A7A" w:rsidRPr="00E319A4" w:rsidRDefault="006C5A7A" w:rsidP="006C5A7A">
      <w:pPr>
        <w:pStyle w:val="ac"/>
        <w:numPr>
          <w:ilvl w:val="0"/>
          <w:numId w:val="8"/>
        </w:numPr>
      </w:pPr>
      <w:r w:rsidRPr="00E319A4">
        <w:t>статус (наличие аварий и неисправностей);</w:t>
      </w:r>
    </w:p>
    <w:p w:rsidR="006C5A7A" w:rsidRDefault="006C5A7A" w:rsidP="006C5A7A">
      <w:pPr>
        <w:pStyle w:val="ac"/>
        <w:numPr>
          <w:ilvl w:val="0"/>
          <w:numId w:val="8"/>
        </w:numPr>
      </w:pPr>
      <w:r w:rsidRPr="00E319A4">
        <w:t>состояние</w:t>
      </w:r>
      <w:r w:rsidR="003011DA">
        <w:t xml:space="preserve"> </w:t>
      </w:r>
      <w:r w:rsidRPr="00E319A4">
        <w:t>(в работе/</w:t>
      </w:r>
      <w:proofErr w:type="gramStart"/>
      <w:r w:rsidRPr="00E319A4">
        <w:t>ос</w:t>
      </w:r>
      <w:r>
        <w:t>тановлен</w:t>
      </w:r>
      <w:proofErr w:type="gramEnd"/>
      <w:r>
        <w:t>);</w:t>
      </w:r>
    </w:p>
    <w:p w:rsidR="006C5A7A" w:rsidRDefault="006C5A7A" w:rsidP="006C5A7A">
      <w:pPr>
        <w:pStyle w:val="ac"/>
        <w:numPr>
          <w:ilvl w:val="0"/>
          <w:numId w:val="8"/>
        </w:numPr>
      </w:pPr>
      <w:r>
        <w:t>предохранитель цепей контроля и управления (норма/авария).</w:t>
      </w:r>
    </w:p>
    <w:p w:rsidR="00337138" w:rsidRPr="00E319A4" w:rsidRDefault="00337138" w:rsidP="006C5A7A">
      <w:pPr>
        <w:pStyle w:val="ac"/>
        <w:numPr>
          <w:ilvl w:val="0"/>
          <w:numId w:val="8"/>
        </w:numPr>
      </w:pPr>
      <w:r>
        <w:t>Дверь станции</w:t>
      </w:r>
    </w:p>
    <w:p w:rsidR="006C5A7A" w:rsidRPr="00E319A4" w:rsidRDefault="006C5A7A" w:rsidP="006C5A7A">
      <w:pPr>
        <w:pStyle w:val="ac"/>
        <w:numPr>
          <w:ilvl w:val="0"/>
          <w:numId w:val="37"/>
        </w:numPr>
      </w:pPr>
      <w:r w:rsidRPr="00E319A4">
        <w:t>Индикаторы</w:t>
      </w:r>
      <w:r>
        <w:t xml:space="preserve"> клапана </w:t>
      </w:r>
      <w:proofErr w:type="spellStart"/>
      <w:r>
        <w:t>гидроподпора</w:t>
      </w:r>
      <w:proofErr w:type="spellEnd"/>
      <w:r w:rsidRPr="00E319A4">
        <w:t>, отображают информацию:</w:t>
      </w:r>
    </w:p>
    <w:p w:rsidR="00A37372" w:rsidRPr="007901FC" w:rsidRDefault="00A37372" w:rsidP="00954621">
      <w:pPr>
        <w:pStyle w:val="ac"/>
        <w:ind w:left="1069" w:firstLine="0"/>
      </w:pPr>
    </w:p>
    <w:p w:rsidR="00A37372" w:rsidRDefault="00A37372" w:rsidP="007901FC">
      <w:pPr>
        <w:pStyle w:val="3"/>
      </w:pPr>
      <w:r>
        <w:br w:type="page"/>
      </w:r>
      <w:bookmarkStart w:id="47" w:name="_Toc268967805"/>
      <w:bookmarkStart w:id="48" w:name="_Toc381885141"/>
      <w:r>
        <w:lastRenderedPageBreak/>
        <w:t>2.4.1</w:t>
      </w:r>
      <w:r w:rsidR="00E42AD0">
        <w:t>2</w:t>
      </w:r>
      <w:r>
        <w:t xml:space="preserve">. </w:t>
      </w:r>
      <w:bookmarkEnd w:id="47"/>
      <w:r w:rsidR="00570994">
        <w:t>Сеть</w:t>
      </w:r>
      <w:bookmarkEnd w:id="48"/>
    </w:p>
    <w:p w:rsidR="00A37372" w:rsidRPr="00CE3BAB" w:rsidRDefault="00A37372" w:rsidP="00D20ABB">
      <w:pPr>
        <w:pStyle w:val="ac"/>
      </w:pPr>
      <w:r>
        <w:t>Видеокадр «</w:t>
      </w:r>
      <w:r w:rsidR="00570994">
        <w:t>Сеть</w:t>
      </w:r>
      <w:r>
        <w:t>» отображает основную</w:t>
      </w:r>
      <w:r w:rsidR="003011DA">
        <w:t xml:space="preserve"> </w:t>
      </w:r>
      <w:r>
        <w:t xml:space="preserve">информацию по </w:t>
      </w:r>
      <w:r w:rsidR="00570994">
        <w:t xml:space="preserve">состоянию сети и </w:t>
      </w:r>
      <w:r w:rsidR="00D05BC3">
        <w:t>оборудования</w:t>
      </w:r>
      <w:r>
        <w:t>.</w:t>
      </w:r>
    </w:p>
    <w:p w:rsidR="00A37372" w:rsidRDefault="00337F30" w:rsidP="00D20ABB">
      <w:pPr>
        <w:keepNext/>
      </w:pPr>
      <w:r>
        <w:rPr>
          <w:noProof/>
        </w:rPr>
        <w:drawing>
          <wp:inline distT="0" distB="0" distL="0" distR="0">
            <wp:extent cx="6299835" cy="3921125"/>
            <wp:effectExtent l="0" t="0" r="571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копия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CE3BAB" w:rsidRDefault="00A37372" w:rsidP="00D20ABB">
      <w:pPr>
        <w:pStyle w:val="a9"/>
        <w:jc w:val="center"/>
      </w:pPr>
      <w:r>
        <w:t xml:space="preserve">Рисунок </w:t>
      </w:r>
      <w:r w:rsidR="00E42AD0">
        <w:t>32</w:t>
      </w:r>
      <w:r w:rsidRPr="00CE3BAB">
        <w:t>.</w:t>
      </w:r>
      <w:r>
        <w:t>Видеокадр "</w:t>
      </w:r>
      <w:r w:rsidR="00570994">
        <w:t>Сеть</w:t>
      </w:r>
      <w:r>
        <w:t>".</w:t>
      </w:r>
    </w:p>
    <w:p w:rsidR="00A37372" w:rsidRDefault="00A37372" w:rsidP="00D20ABB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954621" w:rsidRDefault="00954621" w:rsidP="00954621">
      <w:pPr>
        <w:pStyle w:val="ac"/>
        <w:numPr>
          <w:ilvl w:val="0"/>
          <w:numId w:val="38"/>
        </w:numPr>
      </w:pPr>
      <w:r>
        <w:t>Навигационное меню;</w:t>
      </w:r>
    </w:p>
    <w:p w:rsidR="00954621" w:rsidRDefault="00954621" w:rsidP="00954621">
      <w:pPr>
        <w:pStyle w:val="ac"/>
        <w:numPr>
          <w:ilvl w:val="0"/>
          <w:numId w:val="38"/>
        </w:numPr>
      </w:pPr>
      <w:r>
        <w:t>Наименование экрана;</w:t>
      </w:r>
    </w:p>
    <w:p w:rsidR="00954621" w:rsidRDefault="00954621" w:rsidP="00954621">
      <w:pPr>
        <w:pStyle w:val="ac"/>
        <w:numPr>
          <w:ilvl w:val="0"/>
          <w:numId w:val="38"/>
        </w:numPr>
      </w:pPr>
      <w:r>
        <w:t>Наименование отделения;</w:t>
      </w:r>
    </w:p>
    <w:p w:rsidR="00954621" w:rsidRDefault="00954621" w:rsidP="00954621">
      <w:pPr>
        <w:pStyle w:val="ac"/>
        <w:numPr>
          <w:ilvl w:val="0"/>
          <w:numId w:val="38"/>
        </w:numPr>
      </w:pPr>
      <w:r>
        <w:t>Наименование оборудования;</w:t>
      </w:r>
    </w:p>
    <w:p w:rsidR="00954621" w:rsidRDefault="00954621" w:rsidP="00954621">
      <w:pPr>
        <w:pStyle w:val="ac"/>
        <w:numPr>
          <w:ilvl w:val="0"/>
          <w:numId w:val="38"/>
        </w:numPr>
      </w:pPr>
      <w:r>
        <w:rPr>
          <w:lang w:val="en-US"/>
        </w:rPr>
        <w:t>IP</w:t>
      </w:r>
      <w:r>
        <w:t xml:space="preserve"> адрес оборудования;</w:t>
      </w:r>
    </w:p>
    <w:p w:rsidR="00954621" w:rsidRDefault="002C4A29" w:rsidP="00954621">
      <w:pPr>
        <w:pStyle w:val="ac"/>
        <w:numPr>
          <w:ilvl w:val="0"/>
          <w:numId w:val="38"/>
        </w:numPr>
      </w:pPr>
      <w:r>
        <w:t>Доступность оборудования по сети (заливка зеленым цветом «</w:t>
      </w:r>
      <w:proofErr w:type="gramStart"/>
      <w:r>
        <w:t>доступен</w:t>
      </w:r>
      <w:proofErr w:type="gramEnd"/>
      <w:r>
        <w:t xml:space="preserve">»/серым «не доступен»; </w:t>
      </w:r>
    </w:p>
    <w:p w:rsidR="00D34A59" w:rsidRDefault="00D34A59" w:rsidP="00954621">
      <w:pPr>
        <w:pStyle w:val="ac"/>
        <w:numPr>
          <w:ilvl w:val="0"/>
          <w:numId w:val="38"/>
        </w:numPr>
      </w:pPr>
      <w:proofErr w:type="gramStart"/>
      <w:r>
        <w:t>Обозначение</w:t>
      </w:r>
      <w:proofErr w:type="gramEnd"/>
      <w:r>
        <w:t xml:space="preserve"> какой сервер </w:t>
      </w:r>
      <w:r>
        <w:rPr>
          <w:lang w:val="en-US"/>
        </w:rPr>
        <w:t>master</w:t>
      </w:r>
      <w:r w:rsidRPr="00D34A59">
        <w:t>/</w:t>
      </w:r>
      <w:r>
        <w:rPr>
          <w:lang w:val="en-US"/>
        </w:rPr>
        <w:t>slave</w:t>
      </w:r>
      <w:r>
        <w:t>;</w:t>
      </w:r>
    </w:p>
    <w:p w:rsidR="00D34A59" w:rsidRDefault="00D34A59" w:rsidP="00954621">
      <w:pPr>
        <w:pStyle w:val="ac"/>
        <w:numPr>
          <w:ilvl w:val="0"/>
          <w:numId w:val="38"/>
        </w:numPr>
      </w:pPr>
      <w:r>
        <w:t xml:space="preserve">Обозначение сетевого интерфейса связи; </w:t>
      </w:r>
    </w:p>
    <w:p w:rsidR="00A37372" w:rsidRDefault="00A37372" w:rsidP="008C04C0">
      <w:pPr>
        <w:pStyle w:val="3"/>
      </w:pPr>
      <w:r>
        <w:br w:type="page"/>
      </w:r>
      <w:bookmarkStart w:id="49" w:name="_Toc268967806"/>
      <w:bookmarkStart w:id="50" w:name="_Toc381885142"/>
      <w:r>
        <w:lastRenderedPageBreak/>
        <w:t>2.4.</w:t>
      </w:r>
      <w:r w:rsidRPr="0010670C">
        <w:t>1</w:t>
      </w:r>
      <w:r w:rsidR="00E42AD0">
        <w:t>3</w:t>
      </w:r>
      <w:r>
        <w:t xml:space="preserve">. </w:t>
      </w:r>
      <w:bookmarkEnd w:id="49"/>
      <w:proofErr w:type="spellStart"/>
      <w:r w:rsidR="00570994">
        <w:t>Моточасы</w:t>
      </w:r>
      <w:bookmarkEnd w:id="50"/>
      <w:proofErr w:type="spellEnd"/>
    </w:p>
    <w:p w:rsidR="00A37372" w:rsidRPr="00CE3BAB" w:rsidRDefault="00A37372" w:rsidP="0010670C">
      <w:pPr>
        <w:pStyle w:val="ac"/>
      </w:pPr>
      <w:r>
        <w:t>Видеокадр «</w:t>
      </w:r>
      <w:proofErr w:type="spellStart"/>
      <w:r w:rsidR="009D5CE0">
        <w:t>Моточасы</w:t>
      </w:r>
      <w:proofErr w:type="spellEnd"/>
      <w:r>
        <w:t xml:space="preserve">» отображает информацию по </w:t>
      </w:r>
      <w:proofErr w:type="gramStart"/>
      <w:r w:rsidR="009D5CE0">
        <w:t>отработанным</w:t>
      </w:r>
      <w:proofErr w:type="gramEnd"/>
      <w:r w:rsidR="009D5CE0">
        <w:t xml:space="preserve"> </w:t>
      </w:r>
      <w:proofErr w:type="spellStart"/>
      <w:r w:rsidR="009D5CE0">
        <w:t>моточасам</w:t>
      </w:r>
      <w:proofErr w:type="spellEnd"/>
      <w:r w:rsidR="009D5CE0">
        <w:t xml:space="preserve"> оборудования</w:t>
      </w:r>
      <w:r>
        <w:t>.</w:t>
      </w:r>
    </w:p>
    <w:p w:rsidR="00A37372" w:rsidRDefault="00575BA3" w:rsidP="0010670C">
      <w:pPr>
        <w:keepNext/>
      </w:pPr>
      <w:r>
        <w:rPr>
          <w:noProof/>
        </w:rPr>
        <w:drawing>
          <wp:inline distT="0" distB="0" distL="0" distR="0">
            <wp:extent cx="6299835" cy="3921125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копия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72" w:rsidRPr="00CE3BAB" w:rsidRDefault="00A37372" w:rsidP="0010670C">
      <w:pPr>
        <w:pStyle w:val="a9"/>
        <w:jc w:val="center"/>
      </w:pPr>
      <w:r>
        <w:t xml:space="preserve">Рисунок </w:t>
      </w:r>
      <w:r w:rsidR="00E42AD0">
        <w:t>33</w:t>
      </w:r>
      <w:r w:rsidRPr="00CE3BAB">
        <w:t>.</w:t>
      </w:r>
      <w:r>
        <w:t>Видеокадр "</w:t>
      </w:r>
      <w:proofErr w:type="spellStart"/>
      <w:r w:rsidR="009D5CE0">
        <w:t>Моточасы</w:t>
      </w:r>
      <w:proofErr w:type="spellEnd"/>
      <w:r>
        <w:t>"</w:t>
      </w:r>
    </w:p>
    <w:p w:rsidR="00A37372" w:rsidRDefault="00A37372" w:rsidP="0010670C">
      <w:pPr>
        <w:pStyle w:val="ac"/>
      </w:pPr>
      <w:r>
        <w:t>Видеокадр содержит</w:t>
      </w:r>
      <w:r w:rsidR="003011DA">
        <w:t xml:space="preserve"> </w:t>
      </w:r>
      <w:r>
        <w:t>следующие объекты-индикаторы (смотрите рисунок выше):</w:t>
      </w:r>
    </w:p>
    <w:p w:rsidR="009D5CE0" w:rsidRDefault="009D5CE0" w:rsidP="009D5CE0">
      <w:pPr>
        <w:pStyle w:val="ac"/>
        <w:numPr>
          <w:ilvl w:val="0"/>
          <w:numId w:val="19"/>
        </w:numPr>
      </w:pPr>
      <w:r>
        <w:t>Навигационное меню;</w:t>
      </w:r>
    </w:p>
    <w:p w:rsidR="009D5CE0" w:rsidRDefault="009D5CE0" w:rsidP="009D5CE0">
      <w:pPr>
        <w:pStyle w:val="ac"/>
        <w:numPr>
          <w:ilvl w:val="0"/>
          <w:numId w:val="19"/>
        </w:numPr>
      </w:pPr>
      <w:r>
        <w:t>Наименование экрана;</w:t>
      </w:r>
    </w:p>
    <w:p w:rsidR="009D5CE0" w:rsidRDefault="009D5CE0" w:rsidP="009D5CE0">
      <w:pPr>
        <w:pStyle w:val="ac"/>
        <w:numPr>
          <w:ilvl w:val="0"/>
          <w:numId w:val="19"/>
        </w:numPr>
      </w:pPr>
      <w:r>
        <w:t>Наименование отделения;</w:t>
      </w:r>
    </w:p>
    <w:p w:rsidR="00A04A1B" w:rsidRDefault="00A04A1B" w:rsidP="009D5CE0">
      <w:pPr>
        <w:pStyle w:val="ac"/>
        <w:numPr>
          <w:ilvl w:val="0"/>
          <w:numId w:val="19"/>
        </w:numPr>
      </w:pPr>
      <w:r>
        <w:t>Наименование оборудования;</w:t>
      </w:r>
    </w:p>
    <w:p w:rsidR="009D5CE0" w:rsidRPr="00E319A4" w:rsidRDefault="009D5CE0" w:rsidP="009D5CE0">
      <w:pPr>
        <w:pStyle w:val="ac"/>
        <w:numPr>
          <w:ilvl w:val="0"/>
          <w:numId w:val="19"/>
        </w:numPr>
      </w:pPr>
      <w:r w:rsidRPr="00E319A4">
        <w:t xml:space="preserve">Индикаторы </w:t>
      </w:r>
      <w:r w:rsidR="00A04A1B">
        <w:t>оборудования</w:t>
      </w:r>
      <w:r w:rsidRPr="00E319A4">
        <w:t>, отображают информацию:</w:t>
      </w:r>
    </w:p>
    <w:p w:rsidR="009D5CE0" w:rsidRDefault="00903707" w:rsidP="009D5CE0">
      <w:pPr>
        <w:pStyle w:val="ac"/>
        <w:numPr>
          <w:ilvl w:val="0"/>
          <w:numId w:val="8"/>
        </w:numPr>
      </w:pPr>
      <w:r>
        <w:t>в</w:t>
      </w:r>
      <w:r w:rsidR="00A04A1B">
        <w:t xml:space="preserve">сего </w:t>
      </w:r>
      <w:proofErr w:type="spellStart"/>
      <w:r w:rsidR="00A04A1B">
        <w:t>моточасы</w:t>
      </w:r>
      <w:proofErr w:type="spellEnd"/>
      <w:r w:rsidR="00A04A1B">
        <w:t xml:space="preserve"> оборудования (с момента запуска</w:t>
      </w:r>
      <w:r w:rsidR="009D5CE0" w:rsidRPr="00E319A4">
        <w:t>)</w:t>
      </w:r>
      <w:r w:rsidR="00A04A1B">
        <w:t>;</w:t>
      </w:r>
    </w:p>
    <w:p w:rsidR="00A04A1B" w:rsidRDefault="00903707" w:rsidP="009D5CE0">
      <w:pPr>
        <w:pStyle w:val="ac"/>
        <w:numPr>
          <w:ilvl w:val="0"/>
          <w:numId w:val="8"/>
        </w:numPr>
      </w:pPr>
      <w:r>
        <w:t>«</w:t>
      </w:r>
      <w:proofErr w:type="spellStart"/>
      <w:r>
        <w:t>т</w:t>
      </w:r>
      <w:proofErr w:type="gramStart"/>
      <w:r w:rsidR="00A04A1B">
        <w:t>.с</w:t>
      </w:r>
      <w:proofErr w:type="gramEnd"/>
      <w:r w:rsidR="00A04A1B">
        <w:t>мена</w:t>
      </w:r>
      <w:proofErr w:type="spellEnd"/>
      <w:r>
        <w:t>»</w:t>
      </w:r>
      <w:r w:rsidR="00A04A1B">
        <w:t xml:space="preserve"> (за текущую смену);</w:t>
      </w:r>
    </w:p>
    <w:p w:rsidR="00A04A1B" w:rsidRPr="00E319A4" w:rsidRDefault="00903707" w:rsidP="009D5CE0">
      <w:pPr>
        <w:pStyle w:val="ac"/>
        <w:numPr>
          <w:ilvl w:val="0"/>
          <w:numId w:val="8"/>
        </w:numPr>
      </w:pPr>
      <w:r>
        <w:t>«</w:t>
      </w:r>
      <w:proofErr w:type="spellStart"/>
      <w:r>
        <w:t>п</w:t>
      </w:r>
      <w:proofErr w:type="gramStart"/>
      <w:r w:rsidR="00A04A1B">
        <w:t>.с</w:t>
      </w:r>
      <w:proofErr w:type="gramEnd"/>
      <w:r w:rsidR="00A04A1B">
        <w:t>мена</w:t>
      </w:r>
      <w:proofErr w:type="spellEnd"/>
      <w:r>
        <w:t>» (за прошедшую смену).</w:t>
      </w:r>
    </w:p>
    <w:p w:rsidR="00903707" w:rsidRPr="007C35E8" w:rsidRDefault="00903707">
      <w:pPr>
        <w:spacing w:before="0"/>
        <w:jc w:val="left"/>
        <w:rPr>
          <w:b/>
          <w:iCs/>
          <w:caps/>
          <w:sz w:val="28"/>
        </w:rPr>
      </w:pPr>
      <w:r w:rsidRPr="007C35E8">
        <w:br w:type="page"/>
      </w:r>
    </w:p>
    <w:p w:rsidR="00A37372" w:rsidRDefault="00903707" w:rsidP="00903707">
      <w:pPr>
        <w:pStyle w:val="2"/>
      </w:pPr>
      <w:bookmarkStart w:id="51" w:name="_Toc381885143"/>
      <w:r w:rsidRPr="0095794D">
        <w:lastRenderedPageBreak/>
        <w:t xml:space="preserve">2.5 </w:t>
      </w:r>
      <w:r>
        <w:t>Автоматические регуляторы</w:t>
      </w:r>
      <w:bookmarkEnd w:id="51"/>
    </w:p>
    <w:p w:rsidR="00903707" w:rsidRDefault="00903707" w:rsidP="00903707">
      <w:pPr>
        <w:pStyle w:val="3"/>
      </w:pPr>
      <w:bookmarkStart w:id="52" w:name="_Toc381885144"/>
      <w:r>
        <w:t>2.5.1 Регулятор</w:t>
      </w:r>
      <w:r w:rsidR="00EE3EAB" w:rsidRPr="00EE3EAB">
        <w:t xml:space="preserve"> </w:t>
      </w:r>
      <w:r w:rsidR="00EE3EAB">
        <w:t>подачи воды</w:t>
      </w:r>
      <w:r w:rsidR="0095794D">
        <w:t xml:space="preserve"> </w:t>
      </w:r>
      <w:r w:rsidR="00EE3EAB">
        <w:t xml:space="preserve">в </w:t>
      </w:r>
      <w:r w:rsidR="0095794D">
        <w:t>МПСИ</w:t>
      </w:r>
      <w:r w:rsidR="00EE3EAB">
        <w:t xml:space="preserve"> «</w:t>
      </w:r>
      <w:r>
        <w:t>Руда-Вода</w:t>
      </w:r>
      <w:r w:rsidR="00EE3EAB">
        <w:t>»</w:t>
      </w:r>
      <w:r w:rsidR="00F11BDA">
        <w:t xml:space="preserve"> (КЛ</w:t>
      </w:r>
      <w:proofErr w:type="gramStart"/>
      <w:r w:rsidR="00F11BDA">
        <w:t>2</w:t>
      </w:r>
      <w:proofErr w:type="gramEnd"/>
      <w:r w:rsidR="00F11BDA">
        <w:t>.2)</w:t>
      </w:r>
      <w:bookmarkEnd w:id="52"/>
    </w:p>
    <w:p w:rsidR="003E450E" w:rsidRPr="003E450E" w:rsidRDefault="00903707" w:rsidP="003E450E">
      <w:pPr>
        <w:pStyle w:val="ac"/>
      </w:pPr>
      <w:r>
        <w:t>Данный регулятор пропорционально увеличивает или уменьшает подачу воды в мельницу МПСИ в зависимости от количества подаваемой в неё руды (больше руды – больше воды).  Расчет  количества воды производиться по формуле Вод</w:t>
      </w:r>
      <w:proofErr w:type="gramStart"/>
      <w:r>
        <w:t>а(</w:t>
      </w:r>
      <w:proofErr w:type="gramEnd"/>
      <w:r w:rsidR="0095794D">
        <w:t>л</w:t>
      </w:r>
      <w:r>
        <w:t>) = руда за время Т1</w:t>
      </w:r>
      <w:r w:rsidR="003E450E">
        <w:t>(с) * К. Например, если  необходимо обеспечить соотношение на 2 части руды – 1 часть воды, то коэффициент должен быть равен 0</w:t>
      </w:r>
      <w:r w:rsidR="003E450E" w:rsidRPr="003E450E">
        <w:t>,33</w:t>
      </w:r>
      <w:r w:rsidR="003E450E">
        <w:t>. Время Т</w:t>
      </w:r>
      <w:proofErr w:type="gramStart"/>
      <w:r w:rsidR="003E450E">
        <w:t>1</w:t>
      </w:r>
      <w:proofErr w:type="gramEnd"/>
      <w:r w:rsidR="003E450E">
        <w:t xml:space="preserve"> это период </w:t>
      </w:r>
      <w:r w:rsidR="0095794D">
        <w:t>перерасчёта регулятора</w:t>
      </w:r>
      <w:r w:rsidR="003E450E">
        <w:t>.</w:t>
      </w:r>
    </w:p>
    <w:p w:rsidR="00903707" w:rsidRDefault="00903707" w:rsidP="00903707">
      <w:pPr>
        <w:pStyle w:val="ac"/>
      </w:pPr>
      <w:r>
        <w:t>Подача воды регулируется с помощью клапана КР</w:t>
      </w:r>
      <w:proofErr w:type="gramStart"/>
      <w:r>
        <w:t>2</w:t>
      </w:r>
      <w:proofErr w:type="gramEnd"/>
      <w:r>
        <w:t>.0. Так как расход воды в мельницу не измеряется</w:t>
      </w:r>
      <w:r w:rsidR="003E450E">
        <w:t>,</w:t>
      </w:r>
      <w:r>
        <w:t xml:space="preserve"> </w:t>
      </w:r>
      <w:r w:rsidR="003E450E">
        <w:t xml:space="preserve">рассчитанное количество воды </w:t>
      </w:r>
      <w:r>
        <w:t xml:space="preserve"> переводиться в процент </w:t>
      </w:r>
      <w:r w:rsidR="003E450E">
        <w:t>открытия</w:t>
      </w:r>
      <w:r>
        <w:t xml:space="preserve"> клапана</w:t>
      </w:r>
      <w:r w:rsidR="003E450E">
        <w:t xml:space="preserve"> по линейному закону</w:t>
      </w:r>
      <w:r>
        <w:t>.</w:t>
      </w:r>
      <w:r w:rsidR="003E450E">
        <w:t xml:space="preserve"> </w:t>
      </w:r>
    </w:p>
    <w:p w:rsidR="0095794D" w:rsidRDefault="0095794D" w:rsidP="00903707">
      <w:pPr>
        <w:pStyle w:val="ac"/>
      </w:pPr>
      <w:r>
        <w:t xml:space="preserve">Регулятор начинает расчет подаваемой воды при включении пластинчатого питателя ПП-1.7. </w:t>
      </w:r>
    </w:p>
    <w:p w:rsidR="0095794D" w:rsidRDefault="0095794D" w:rsidP="00903707">
      <w:pPr>
        <w:pStyle w:val="ac"/>
      </w:pPr>
      <w:r>
        <w:t xml:space="preserve">Автоматическое управление клапаном </w:t>
      </w:r>
      <w:r w:rsidR="001E5945">
        <w:t>включается,</w:t>
      </w:r>
      <w:r>
        <w:t xml:space="preserve"> если его режим управления локальный или дистанционный и </w:t>
      </w:r>
      <w:r w:rsidR="001E5945">
        <w:t>активирована опция «автомат» в настройках регулятора.</w:t>
      </w:r>
    </w:p>
    <w:p w:rsidR="001E5945" w:rsidRDefault="00A64578" w:rsidP="001E5945">
      <w:pPr>
        <w:pStyle w:val="ac"/>
        <w:keepNext/>
      </w:pPr>
      <w:r>
        <w:rPr>
          <w:noProof/>
        </w:rPr>
        <w:lastRenderedPageBreak/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4" type="#_x0000_t61" style="position:absolute;left:0;text-align:left;margin-left:456.55pt;margin-top:217.95pt;width:25.1pt;height:21.8pt;z-index:251666432" adj="-13253,9958">
            <v:textbox>
              <w:txbxContent>
                <w:p w:rsidR="007C35E8" w:rsidRPr="00EE3EAB" w:rsidRDefault="007C35E8" w:rsidP="00704903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 w:rsidRPr="00EE3EAB">
                    <w:rPr>
                      <w:sz w:val="18"/>
                      <w:szCs w:val="18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61" style="position:absolute;left:0;text-align:left;margin-left:456.55pt;margin-top:190.7pt;width:25.1pt;height:21.8pt;z-index:251671552" adj="-15017,-8917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61" style="position:absolute;left:0;text-align:left;margin-left:461pt;margin-top:393.85pt;width:25.1pt;height:21.8pt;z-index:251670528" adj="-15017,12633">
            <v:textbox style="mso-next-textbox:#_x0000_s1038">
              <w:txbxContent>
                <w:p w:rsidR="007C35E8" w:rsidRPr="00704903" w:rsidRDefault="007C35E8" w:rsidP="00704903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61" style="position:absolute;left:0;text-align:left;margin-left:461pt;margin-top:367.35pt;width:25.1pt;height:21.8pt;z-index:251669504" adj="-15017,12633">
            <v:textbox style="mso-next-textbox:#_x0000_s1037">
              <w:txbxContent>
                <w:p w:rsidR="007C35E8" w:rsidRPr="00704903" w:rsidRDefault="007C35E8" w:rsidP="00704903">
                  <w:pPr>
                    <w:spacing w:before="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61" style="position:absolute;left:0;text-align:left;margin-left:461pt;margin-top:341.55pt;width:25.1pt;height:21.8pt;z-index:251668480" adj="-15017,12633">
            <v:textbox style="mso-next-textbox:#_x0000_s1036"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61" style="position:absolute;left:0;text-align:left;margin-left:456.55pt;margin-top:446.85pt;width:25.1pt;height:21.8pt;z-index:251667456" adj="-15017,12633">
            <v:textbox>
              <w:txbxContent>
                <w:p w:rsidR="007C35E8" w:rsidRPr="00704903" w:rsidRDefault="007C35E8" w:rsidP="00704903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61" style="position:absolute;left:0;text-align:left;margin-left:456.55pt;margin-top:164.35pt;width:25.1pt;height:21.8pt;z-index:251665408" adj="-16178,-10949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61" style="position:absolute;left:0;text-align:left;margin-left:456.55pt;margin-top:139.55pt;width:25.1pt;height:21.8pt;z-index:251664384" adj="-15533,-6738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61" style="position:absolute;left:0;text-align:left;margin-left:456.55pt;margin-top:114.8pt;width:25.1pt;height:21.8pt;z-index:251663360" adj="-15963,-2428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61" style="position:absolute;left:0;text-align:left;margin-left:456.55pt;margin-top:90.05pt;width:25.1pt;height:21.8pt;z-index:251662336" adj="-13037,2923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61" style="position:absolute;left:0;text-align:left;margin-left:456.55pt;margin-top:64.1pt;width:25.1pt;height:21.8pt;z-index:251661312" adj="-15017,12633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61" style="position:absolute;left:0;text-align:left;margin-left:456.55pt;margin-top:37.6pt;width:25.1pt;height:21.8pt;z-index:251660288" adj="-15490,22888">
            <v:textbox style="mso-next-textbox:#_x0000_s1028"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31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61" style="position:absolute;left:0;text-align:left;margin-left:456.55pt;margin-top:10.55pt;width:25.1pt;height:21.8pt;z-index:251659264" adj="-14113,37552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61" style="position:absolute;left:0;text-align:left;margin-left:2.75pt;margin-top:21.75pt;width:25.1pt;height:21.8pt;z-index:251658240" adj="65445,21947">
            <v:textbox>
              <w:txbxContent>
                <w:p w:rsidR="007C35E8" w:rsidRDefault="007C35E8" w:rsidP="00704903">
                  <w:pPr>
                    <w:spacing w:before="0"/>
                    <w:jc w:val="center"/>
                  </w:pPr>
                  <w:r>
                    <w:t>1</w:t>
                  </w:r>
                </w:p>
              </w:txbxContent>
            </v:textbox>
          </v:shape>
        </w:pict>
      </w:r>
      <w:r w:rsidR="001E5945">
        <w:rPr>
          <w:noProof/>
        </w:rPr>
        <w:drawing>
          <wp:inline distT="0" distB="0" distL="0" distR="0" wp14:anchorId="22617303" wp14:editId="248F5075">
            <wp:extent cx="5286375" cy="6029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4D" w:rsidRDefault="001E5945" w:rsidP="001E5945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19</w:t>
      </w:r>
      <w:r w:rsidR="00A64578">
        <w:rPr>
          <w:noProof/>
        </w:rPr>
        <w:fldChar w:fldCharType="end"/>
      </w:r>
      <w:r>
        <w:t xml:space="preserve"> Настройка регулятора «Руда-Вода»</w:t>
      </w:r>
    </w:p>
    <w:p w:rsidR="001E5945" w:rsidRDefault="001E5945" w:rsidP="00704903">
      <w:pPr>
        <w:pStyle w:val="ac"/>
      </w:pPr>
      <w:r>
        <w:t>На рисунке выше</w:t>
      </w:r>
      <w:r w:rsidR="00704903">
        <w:t xml:space="preserve"> цифрами обозначено:</w:t>
      </w:r>
    </w:p>
    <w:p w:rsidR="00704903" w:rsidRDefault="00704903" w:rsidP="00704903">
      <w:pPr>
        <w:pStyle w:val="ac"/>
        <w:numPr>
          <w:ilvl w:val="0"/>
          <w:numId w:val="41"/>
        </w:numPr>
      </w:pPr>
      <w:r>
        <w:t>Графики параметров регулятора;</w:t>
      </w:r>
    </w:p>
    <w:p w:rsidR="00704903" w:rsidRDefault="00704903" w:rsidP="00704903">
      <w:pPr>
        <w:pStyle w:val="ac"/>
        <w:numPr>
          <w:ilvl w:val="0"/>
          <w:numId w:val="41"/>
        </w:numPr>
      </w:pPr>
      <w:r>
        <w:t>Режим управления клапаном;</w:t>
      </w:r>
    </w:p>
    <w:p w:rsidR="00704903" w:rsidRDefault="00704903" w:rsidP="00704903">
      <w:pPr>
        <w:pStyle w:val="ac"/>
        <w:numPr>
          <w:ilvl w:val="0"/>
          <w:numId w:val="41"/>
        </w:numPr>
      </w:pPr>
      <w:r>
        <w:t>Кнопка индикатор включения-выключения автоматического регулирования;</w:t>
      </w:r>
    </w:p>
    <w:p w:rsidR="00704903" w:rsidRDefault="00704903" w:rsidP="00704903">
      <w:pPr>
        <w:pStyle w:val="ac"/>
        <w:numPr>
          <w:ilvl w:val="0"/>
          <w:numId w:val="41"/>
        </w:numPr>
      </w:pPr>
      <w:r>
        <w:t>Состояние (включен - выключен) расчет количества подаваемой воды в мельницу;</w:t>
      </w:r>
    </w:p>
    <w:p w:rsidR="00704903" w:rsidRDefault="00704903" w:rsidP="00704903">
      <w:pPr>
        <w:pStyle w:val="ac"/>
        <w:numPr>
          <w:ilvl w:val="0"/>
          <w:numId w:val="41"/>
        </w:numPr>
      </w:pPr>
      <w:r>
        <w:t>Коэффициент руда-вода;</w:t>
      </w:r>
    </w:p>
    <w:p w:rsidR="00704903" w:rsidRDefault="00EE3EAB" w:rsidP="00704903">
      <w:pPr>
        <w:pStyle w:val="ac"/>
        <w:numPr>
          <w:ilvl w:val="0"/>
          <w:numId w:val="41"/>
        </w:numPr>
      </w:pPr>
      <w:r>
        <w:t>Количество руды поданное в мельницу за Т</w:t>
      </w:r>
      <w:proofErr w:type="gramStart"/>
      <w:r>
        <w:t>1</w:t>
      </w:r>
      <w:proofErr w:type="gramEnd"/>
      <w:r>
        <w:t>;</w:t>
      </w:r>
    </w:p>
    <w:p w:rsidR="00EE3EAB" w:rsidRDefault="00EE3EAB" w:rsidP="00704903">
      <w:pPr>
        <w:pStyle w:val="ac"/>
        <w:numPr>
          <w:ilvl w:val="0"/>
          <w:numId w:val="41"/>
        </w:numPr>
      </w:pPr>
      <w:r>
        <w:t>Расчетное количество воды в мельницу;</w:t>
      </w:r>
    </w:p>
    <w:p w:rsidR="00EE3EAB" w:rsidRDefault="00EE3EAB" w:rsidP="00704903">
      <w:pPr>
        <w:pStyle w:val="ac"/>
        <w:numPr>
          <w:ilvl w:val="0"/>
          <w:numId w:val="41"/>
        </w:numPr>
      </w:pPr>
      <w:r>
        <w:lastRenderedPageBreak/>
        <w:t>Расчетное положение клапана;</w:t>
      </w:r>
    </w:p>
    <w:p w:rsidR="00EE3EAB" w:rsidRDefault="00EE3EAB" w:rsidP="00704903">
      <w:pPr>
        <w:pStyle w:val="ac"/>
        <w:numPr>
          <w:ilvl w:val="0"/>
          <w:numId w:val="41"/>
        </w:numPr>
      </w:pPr>
      <w:r>
        <w:t>Текущее положение клапана;</w:t>
      </w:r>
    </w:p>
    <w:p w:rsidR="00EE3EAB" w:rsidRDefault="00EE3EAB" w:rsidP="00704903">
      <w:pPr>
        <w:pStyle w:val="ac"/>
        <w:numPr>
          <w:ilvl w:val="0"/>
          <w:numId w:val="41"/>
        </w:numPr>
      </w:pPr>
      <w:r>
        <w:t>Кнопки переключения между вкладками настройки регулятора;</w:t>
      </w:r>
    </w:p>
    <w:p w:rsidR="00EE3EAB" w:rsidRDefault="00EE3EAB" w:rsidP="00704903">
      <w:pPr>
        <w:pStyle w:val="ac"/>
        <w:numPr>
          <w:ilvl w:val="0"/>
          <w:numId w:val="41"/>
        </w:numPr>
      </w:pPr>
      <w:r>
        <w:t>Т</w:t>
      </w:r>
      <w:proofErr w:type="gramStart"/>
      <w:r>
        <w:t>1</w:t>
      </w:r>
      <w:proofErr w:type="gramEnd"/>
      <w:r>
        <w:t xml:space="preserve"> время перерасчета регулятора;</w:t>
      </w:r>
    </w:p>
    <w:p w:rsidR="00EE3EAB" w:rsidRPr="00EE3EAB" w:rsidRDefault="00EE3EAB" w:rsidP="00EE3EAB">
      <w:pPr>
        <w:pStyle w:val="ac"/>
        <w:numPr>
          <w:ilvl w:val="0"/>
          <w:numId w:val="41"/>
        </w:numPr>
      </w:pPr>
      <w:r>
        <w:t>Параметры линейного преобразования расчетного количества воды в % открытия клапана</w:t>
      </w:r>
      <w:r w:rsidRPr="00EE3EAB">
        <w:t>.</w:t>
      </w:r>
    </w:p>
    <w:p w:rsidR="00EE3EAB" w:rsidRPr="00EE3EAB" w:rsidRDefault="00EE3EAB" w:rsidP="00EE3EAB">
      <w:pPr>
        <w:pStyle w:val="3"/>
      </w:pPr>
      <w:bookmarkStart w:id="53" w:name="_Toc381885145"/>
      <w:r>
        <w:t>2.5.</w:t>
      </w:r>
      <w:r w:rsidR="0024757A">
        <w:t>2</w:t>
      </w:r>
      <w:r>
        <w:t xml:space="preserve"> Регулятор подачи воды в </w:t>
      </w:r>
      <w:r w:rsidR="00F11BDA">
        <w:t xml:space="preserve">грохот </w:t>
      </w:r>
      <w:r>
        <w:t xml:space="preserve">МПСИ  </w:t>
      </w:r>
      <w:r w:rsidR="00F11BDA">
        <w:t>(</w:t>
      </w:r>
      <w:r>
        <w:t>КЛ</w:t>
      </w:r>
      <w:proofErr w:type="gramStart"/>
      <w:r>
        <w:t>2</w:t>
      </w:r>
      <w:proofErr w:type="gramEnd"/>
      <w:r>
        <w:t>.2.1</w:t>
      </w:r>
      <w:r w:rsidR="00F11BDA">
        <w:t>)</w:t>
      </w:r>
      <w:bookmarkEnd w:id="53"/>
    </w:p>
    <w:p w:rsidR="00704903" w:rsidRDefault="00EE3EAB" w:rsidP="00530A46">
      <w:pPr>
        <w:pStyle w:val="ac"/>
      </w:pPr>
      <w:r>
        <w:t>Данный регулятор управляет подачей воды</w:t>
      </w:r>
      <w:r w:rsidR="00530A46">
        <w:t xml:space="preserve"> (клапан КЛ</w:t>
      </w:r>
      <w:proofErr w:type="gramStart"/>
      <w:r w:rsidR="00530A46">
        <w:t>2</w:t>
      </w:r>
      <w:proofErr w:type="gramEnd"/>
      <w:r w:rsidR="00530A46">
        <w:t>.2.1)</w:t>
      </w:r>
      <w:r>
        <w:t xml:space="preserve"> в грохот МПСИ для разжижения выходящей фракции. </w:t>
      </w:r>
      <w:r w:rsidR="00530A46">
        <w:t>Регулятор повторяет положение клапана 2.2 с задержкой (лагом) Т</w:t>
      </w:r>
      <w:proofErr w:type="gramStart"/>
      <w:r w:rsidR="00530A46">
        <w:t>1</w:t>
      </w:r>
      <w:proofErr w:type="gramEnd"/>
      <w:r w:rsidR="00530A46">
        <w:t xml:space="preserve"> и усилением К1. Если в настройках регулятора заданы значения Т</w:t>
      </w:r>
      <w:proofErr w:type="gramStart"/>
      <w:r w:rsidR="00530A46">
        <w:t>1</w:t>
      </w:r>
      <w:proofErr w:type="gramEnd"/>
      <w:r w:rsidR="00530A46">
        <w:t xml:space="preserve"> = 60с и К1= 2 то клапан 2.2.1 будет открываться на величину в 2 раза большую, чем клапан 2.2  60 секунд назад.</w:t>
      </w:r>
    </w:p>
    <w:p w:rsidR="00AB40EF" w:rsidRDefault="00AB40EF" w:rsidP="00AB40EF">
      <w:pPr>
        <w:pStyle w:val="ac"/>
      </w:pPr>
      <w:r>
        <w:t>Автоматическое управление клапаном включается, если его режим управления локальный или дистанционный и активирована опция «автомат» в настройках регулятора.</w:t>
      </w:r>
    </w:p>
    <w:p w:rsidR="00AB40EF" w:rsidRDefault="00AB40EF" w:rsidP="00530A46">
      <w:pPr>
        <w:pStyle w:val="ac"/>
      </w:pPr>
    </w:p>
    <w:p w:rsidR="00530A46" w:rsidRDefault="00A64578" w:rsidP="00530A46">
      <w:pPr>
        <w:pStyle w:val="ac"/>
        <w:keepNext/>
      </w:pPr>
      <w:r>
        <w:rPr>
          <w:noProof/>
        </w:rPr>
        <w:pict>
          <v:shape id="_x0000_s1048" type="#_x0000_t61" style="position:absolute;left:0;text-align:left;margin-left:459.6pt;margin-top:212.5pt;width:25.1pt;height:21.8pt;z-index:251680768" adj="-14500,4558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61" style="position:absolute;left:0;text-align:left;margin-left:459.6pt;margin-top:186.05pt;width:25.1pt;height:21.8pt;z-index:251679744" adj="-14500,9314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61" style="position:absolute;left:0;text-align:left;margin-left:459.6pt;margin-top:160.2pt;width:25.1pt;height:21.8pt;z-index:251678720" adj="-13296,18677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61" style="position:absolute;left:0;text-align:left;margin-left:459.6pt;margin-top:131.65pt;width:25.1pt;height:21.8pt;z-index:251677696" adj="-11531,7877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61" style="position:absolute;left:0;text-align:left;margin-left:459.6pt;margin-top:104.45pt;width:25.1pt;height:21.8pt;z-index:251676672" adj="-12134,1833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61" style="position:absolute;left:0;text-align:left;margin-left:459.6pt;margin-top:75.25pt;width:25.1pt;height:21.8pt;z-index:251675648" adj="-12134,1833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61" style="position:absolute;left:0;text-align:left;margin-left:459.6pt;margin-top:49.45pt;width:25.1pt;height:21.8pt;z-index:251674624" adj="-12693,11939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61" style="position:absolute;left:0;text-align:left;margin-left:459.6pt;margin-top:22.95pt;width:25.1pt;height:21.8pt;z-index:251673600" adj="-12091,21352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61" style="position:absolute;left:0;text-align:left;margin-left:5.3pt;margin-top:33.15pt;width:25.1pt;height:21.8pt;z-index:251672576" adj="53398,9958">
            <v:textbox>
              <w:txbxContent>
                <w:p w:rsidR="007C35E8" w:rsidRPr="00EE3EAB" w:rsidRDefault="007C35E8" w:rsidP="00530A46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 w:rsidR="00530A46">
        <w:rPr>
          <w:noProof/>
        </w:rPr>
        <w:drawing>
          <wp:inline distT="0" distB="0" distL="0" distR="0" wp14:anchorId="3020FC34" wp14:editId="7C7825C9">
            <wp:extent cx="5296619" cy="29782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5610" cy="29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46" w:rsidRDefault="00530A46" w:rsidP="00530A46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20</w:t>
      </w:r>
      <w:r w:rsidR="00A64578">
        <w:rPr>
          <w:noProof/>
        </w:rPr>
        <w:fldChar w:fldCharType="end"/>
      </w:r>
      <w:r>
        <w:t xml:space="preserve"> Настройка регулятора клапана 2.2.1</w:t>
      </w:r>
    </w:p>
    <w:p w:rsidR="00530A46" w:rsidRDefault="00530A46" w:rsidP="00530A46">
      <w:pPr>
        <w:pStyle w:val="ac"/>
      </w:pPr>
      <w:r>
        <w:t>На рисунке выше цифрами обозначено:</w:t>
      </w:r>
    </w:p>
    <w:p w:rsidR="00530A46" w:rsidRDefault="00530A46" w:rsidP="00530A46">
      <w:pPr>
        <w:pStyle w:val="ac"/>
        <w:numPr>
          <w:ilvl w:val="0"/>
          <w:numId w:val="42"/>
        </w:numPr>
      </w:pPr>
      <w:r>
        <w:t>Графики параметров регулятора;</w:t>
      </w:r>
    </w:p>
    <w:p w:rsidR="00530A46" w:rsidRDefault="00530A46" w:rsidP="00530A46">
      <w:pPr>
        <w:pStyle w:val="ac"/>
        <w:numPr>
          <w:ilvl w:val="0"/>
          <w:numId w:val="42"/>
        </w:numPr>
      </w:pPr>
      <w:r>
        <w:t>Режим управления клапаном;</w:t>
      </w:r>
    </w:p>
    <w:p w:rsidR="00AB40EF" w:rsidRDefault="00AB40EF" w:rsidP="00AB40EF">
      <w:pPr>
        <w:pStyle w:val="ac"/>
        <w:numPr>
          <w:ilvl w:val="0"/>
          <w:numId w:val="42"/>
        </w:numPr>
      </w:pPr>
      <w:r>
        <w:t>Кнопка индикатор включения-выключения автоматического регулирования;</w:t>
      </w:r>
    </w:p>
    <w:p w:rsidR="00AB40EF" w:rsidRDefault="00AB40EF" w:rsidP="00AB40EF">
      <w:pPr>
        <w:pStyle w:val="ac"/>
        <w:numPr>
          <w:ilvl w:val="0"/>
          <w:numId w:val="42"/>
        </w:numPr>
      </w:pPr>
      <w:r>
        <w:lastRenderedPageBreak/>
        <w:t>Состояние (включен - выключен) расчет количества подаваемой воды в мельницу;</w:t>
      </w:r>
    </w:p>
    <w:p w:rsidR="00AB40EF" w:rsidRDefault="00AB40EF" w:rsidP="00530A46">
      <w:pPr>
        <w:pStyle w:val="ac"/>
        <w:numPr>
          <w:ilvl w:val="0"/>
          <w:numId w:val="42"/>
        </w:numPr>
      </w:pPr>
      <w:r>
        <w:t>Т</w:t>
      </w:r>
      <w:proofErr w:type="gramStart"/>
      <w:r>
        <w:t>1</w:t>
      </w:r>
      <w:proofErr w:type="gramEnd"/>
      <w:r>
        <w:t xml:space="preserve"> время лага клапана;</w:t>
      </w:r>
    </w:p>
    <w:p w:rsidR="00AB40EF" w:rsidRDefault="00AB40EF" w:rsidP="00530A46">
      <w:pPr>
        <w:pStyle w:val="ac"/>
        <w:numPr>
          <w:ilvl w:val="0"/>
          <w:numId w:val="42"/>
        </w:numPr>
      </w:pPr>
      <w:r>
        <w:t>Коэффициент усиления;</w:t>
      </w:r>
    </w:p>
    <w:p w:rsidR="00AB40EF" w:rsidRDefault="00AB40EF" w:rsidP="00530A46">
      <w:pPr>
        <w:pStyle w:val="ac"/>
        <w:numPr>
          <w:ilvl w:val="0"/>
          <w:numId w:val="42"/>
        </w:numPr>
      </w:pPr>
      <w:r>
        <w:t>Положение клапана КР</w:t>
      </w:r>
      <w:proofErr w:type="gramStart"/>
      <w:r>
        <w:t>2</w:t>
      </w:r>
      <w:proofErr w:type="gramEnd"/>
      <w:r>
        <w:t>.2 Т1 назад;</w:t>
      </w:r>
    </w:p>
    <w:p w:rsidR="00AB40EF" w:rsidRDefault="00AB40EF" w:rsidP="00530A46">
      <w:pPr>
        <w:pStyle w:val="ac"/>
        <w:numPr>
          <w:ilvl w:val="0"/>
          <w:numId w:val="42"/>
        </w:numPr>
      </w:pPr>
      <w:r>
        <w:t xml:space="preserve">Расчетное задание </w:t>
      </w:r>
      <w:proofErr w:type="gramStart"/>
      <w:r>
        <w:t>КР</w:t>
      </w:r>
      <w:proofErr w:type="gramEnd"/>
      <w:r>
        <w:t xml:space="preserve"> 2.2.1;</w:t>
      </w:r>
    </w:p>
    <w:p w:rsidR="00AB40EF" w:rsidRDefault="00AB40EF" w:rsidP="00530A46">
      <w:pPr>
        <w:pStyle w:val="ac"/>
        <w:numPr>
          <w:ilvl w:val="0"/>
          <w:numId w:val="42"/>
        </w:numPr>
      </w:pPr>
      <w:r>
        <w:t>Текущее положение клапана КР</w:t>
      </w:r>
      <w:proofErr w:type="gramStart"/>
      <w:r>
        <w:t>2</w:t>
      </w:r>
      <w:proofErr w:type="gramEnd"/>
      <w:r>
        <w:t>.2.1.</w:t>
      </w:r>
    </w:p>
    <w:p w:rsidR="005C7342" w:rsidRPr="00F11BDA" w:rsidRDefault="005C7342" w:rsidP="005C7342">
      <w:pPr>
        <w:pStyle w:val="3"/>
      </w:pPr>
      <w:bookmarkStart w:id="54" w:name="_Toc381885146"/>
      <w:r>
        <w:t>2.5.</w:t>
      </w:r>
      <w:r w:rsidR="0024757A">
        <w:t>3</w:t>
      </w:r>
      <w:r>
        <w:t xml:space="preserve"> Регулятор подачи воды в </w:t>
      </w:r>
      <w:r w:rsidR="00F11BDA">
        <w:t>зумпф 2.6</w:t>
      </w:r>
      <w:r w:rsidR="00F11BDA" w:rsidRPr="00F11BDA">
        <w:t>/</w:t>
      </w:r>
      <w:r w:rsidR="00F11BDA">
        <w:t>1 (КЛ 2.6)</w:t>
      </w:r>
      <w:bookmarkEnd w:id="54"/>
    </w:p>
    <w:p w:rsidR="005C7342" w:rsidRPr="00EE4FF6" w:rsidRDefault="005C7342" w:rsidP="005C7342">
      <w:pPr>
        <w:pStyle w:val="ac"/>
      </w:pPr>
      <w:r>
        <w:t>Данный регулятор управляет подачей воды (клапан КЛ</w:t>
      </w:r>
      <w:proofErr w:type="gramStart"/>
      <w:r>
        <w:t>2</w:t>
      </w:r>
      <w:proofErr w:type="gramEnd"/>
      <w:r>
        <w:t>.</w:t>
      </w:r>
      <w:r w:rsidR="00F11BDA">
        <w:t>6</w:t>
      </w:r>
      <w:r>
        <w:t xml:space="preserve">) в </w:t>
      </w:r>
      <w:r w:rsidR="00F11BDA">
        <w:t>зумпф 2.6</w:t>
      </w:r>
      <w:r w:rsidR="00F11BDA" w:rsidRPr="00F11BDA">
        <w:t>/</w:t>
      </w:r>
      <w:r w:rsidR="00F11BDA">
        <w:t>1</w:t>
      </w:r>
      <w:r>
        <w:t xml:space="preserve"> для разжижения </w:t>
      </w:r>
      <w:r w:rsidR="00F11BDA">
        <w:t>пульпы</w:t>
      </w:r>
      <w:r>
        <w:t>.</w:t>
      </w:r>
      <w:r w:rsidR="00F11BDA">
        <w:t xml:space="preserve"> </w:t>
      </w:r>
      <w:r w:rsidR="00EE4FF6">
        <w:t>При рабочем уровне в зумпфе, (</w:t>
      </w:r>
      <w:proofErr w:type="spellStart"/>
      <w:r w:rsidR="00EE4FF6">
        <w:t>уставка</w:t>
      </w:r>
      <w:proofErr w:type="spellEnd"/>
      <w:r w:rsidR="00EE4FF6">
        <w:t xml:space="preserve"> </w:t>
      </w:r>
      <w:r w:rsidR="00EE4FF6">
        <w:rPr>
          <w:lang w:val="en-US"/>
        </w:rPr>
        <w:t>SP</w:t>
      </w:r>
      <w:r w:rsidR="00EE4FF6" w:rsidRPr="00EE4FF6">
        <w:t xml:space="preserve"> </w:t>
      </w:r>
      <w:r w:rsidR="00EE4FF6">
        <w:t xml:space="preserve">регулятора уровня +- </w:t>
      </w:r>
      <w:proofErr w:type="spellStart"/>
      <w:r w:rsidR="00EE4FF6">
        <w:t>уставка</w:t>
      </w:r>
      <w:proofErr w:type="spellEnd"/>
      <w:r w:rsidR="00EE4FF6">
        <w:t xml:space="preserve"> зоны не чувствительности) задвижка открывается на заданное рабочее положение. Если уровень в зумпфе выше рабочего то % открытия вычисляется по линейному закону, рабочий уровень - рабочее положение – верхний предупредительный уровень – 0% открытия. Если уровень в зумпфе ниже рабочего, то % открытия вычисляется по линейному закону,</w:t>
      </w:r>
      <w:r w:rsidR="00EE4FF6" w:rsidRPr="00EE4FF6">
        <w:t xml:space="preserve"> </w:t>
      </w:r>
      <w:r w:rsidR="00EE4FF6">
        <w:t xml:space="preserve">рабочий уровень - рабочее положение – нижний предупредительный уровень – 100% открытия. </w:t>
      </w:r>
    </w:p>
    <w:p w:rsidR="00EE4FF6" w:rsidRDefault="00EE4FF6" w:rsidP="00EE4FF6">
      <w:pPr>
        <w:pStyle w:val="ac"/>
      </w:pPr>
      <w:r>
        <w:t>Автоматическое управление клапаном включается, если его режим управления локальный или дистанционный и активирована опция «автомат» в настройках регулятора.</w:t>
      </w:r>
    </w:p>
    <w:p w:rsidR="002D373C" w:rsidRDefault="00A64578" w:rsidP="002D373C">
      <w:pPr>
        <w:pStyle w:val="ac"/>
        <w:keepNext/>
      </w:pPr>
      <w:r>
        <w:rPr>
          <w:noProof/>
        </w:rPr>
        <w:pict>
          <v:shape id="_x0000_s1056" type="#_x0000_t61" style="position:absolute;left:0;text-align:left;margin-left:-1.15pt;margin-top:27.05pt;width:25.1pt;height:21.8pt;z-index:251688960" adj="38166,9264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61" style="position:absolute;left:0;text-align:left;margin-left:471.6pt;margin-top:211.8pt;width:25.1pt;height:21.8pt;z-index:251687936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4" type="#_x0000_t61" style="position:absolute;left:0;text-align:left;margin-left:471.6pt;margin-top:171.05pt;width:25.1pt;height:21.8pt;z-index:251686912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61" style="position:absolute;left:0;text-align:left;margin-left:471.6pt;margin-top:143.85pt;width:25.1pt;height:21.8pt;z-index:251685888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61" style="position:absolute;left:0;text-align:left;margin-left:471.6pt;margin-top:114pt;width:25.1pt;height:21.8pt;z-index:251684864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61" style="position:absolute;left:0;text-align:left;margin-left:471.6pt;margin-top:84.1pt;width:25.1pt;height:21.8pt;z-index:251683840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61" style="position:absolute;left:0;text-align:left;margin-left:471.6pt;margin-top:54.9pt;width:25.1pt;height:21.8pt;z-index:251682816" adj="-11488,8571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61" style="position:absolute;left:0;text-align:left;margin-left:471.6pt;margin-top:27.05pt;width:25.1pt;height:21.8pt;z-index:251681792" adj="-12091,21352">
            <v:textbox>
              <w:txbxContent>
                <w:p w:rsidR="007C35E8" w:rsidRPr="00EE3EAB" w:rsidRDefault="007C35E8" w:rsidP="002D373C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  <w:r w:rsidR="002D373C">
        <w:rPr>
          <w:noProof/>
        </w:rPr>
        <w:drawing>
          <wp:inline distT="0" distB="0" distL="0" distR="0" wp14:anchorId="15C511F9" wp14:editId="444F4D55">
            <wp:extent cx="5441653" cy="3071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9142" cy="30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42" w:rsidRDefault="002D373C" w:rsidP="002D373C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 w:rsidR="0043127D">
        <w:rPr>
          <w:noProof/>
        </w:rPr>
        <w:t>21</w:t>
      </w:r>
      <w:r w:rsidR="00A64578">
        <w:rPr>
          <w:noProof/>
        </w:rPr>
        <w:fldChar w:fldCharType="end"/>
      </w:r>
      <w:r>
        <w:t xml:space="preserve"> Настройка р</w:t>
      </w:r>
      <w:r w:rsidRPr="00A25768">
        <w:t>егулятор</w:t>
      </w:r>
      <w:r>
        <w:t>а</w:t>
      </w:r>
      <w:r w:rsidRPr="00A25768">
        <w:t xml:space="preserve"> подачи воды в зумпф 2.6/1</w:t>
      </w:r>
    </w:p>
    <w:p w:rsidR="00D357C9" w:rsidRPr="00D357C9" w:rsidRDefault="00D357C9" w:rsidP="00D357C9"/>
    <w:p w:rsidR="00D357C9" w:rsidRDefault="00D357C9" w:rsidP="00D357C9">
      <w:pPr>
        <w:pStyle w:val="ac"/>
      </w:pPr>
      <w:r>
        <w:t>На рисунке цифрами обозначено:</w:t>
      </w:r>
    </w:p>
    <w:p w:rsidR="00D357C9" w:rsidRDefault="00D357C9" w:rsidP="00D357C9">
      <w:pPr>
        <w:pStyle w:val="ac"/>
        <w:numPr>
          <w:ilvl w:val="0"/>
          <w:numId w:val="43"/>
        </w:numPr>
      </w:pPr>
      <w:r>
        <w:t>Графики параметров регулятора;</w:t>
      </w:r>
    </w:p>
    <w:p w:rsidR="00D357C9" w:rsidRDefault="00D357C9" w:rsidP="00D357C9">
      <w:pPr>
        <w:pStyle w:val="ac"/>
        <w:numPr>
          <w:ilvl w:val="0"/>
          <w:numId w:val="43"/>
        </w:numPr>
      </w:pPr>
      <w:r>
        <w:lastRenderedPageBreak/>
        <w:t>Режим управления клапаном;</w:t>
      </w:r>
    </w:p>
    <w:p w:rsidR="00D357C9" w:rsidRDefault="00D357C9" w:rsidP="00D357C9">
      <w:pPr>
        <w:pStyle w:val="ac"/>
        <w:numPr>
          <w:ilvl w:val="0"/>
          <w:numId w:val="43"/>
        </w:numPr>
      </w:pPr>
      <w:r>
        <w:t>Кнопка индикатор включения-выключения автоматического регулирования;</w:t>
      </w:r>
    </w:p>
    <w:p w:rsidR="00D357C9" w:rsidRDefault="00D357C9" w:rsidP="00D357C9">
      <w:pPr>
        <w:pStyle w:val="ac"/>
        <w:numPr>
          <w:ilvl w:val="0"/>
          <w:numId w:val="43"/>
        </w:numPr>
      </w:pPr>
      <w:r>
        <w:t>Текущий уровень в зумпфе</w:t>
      </w:r>
      <w:proofErr w:type="gramStart"/>
      <w:r>
        <w:t xml:space="preserve"> (%) </w:t>
      </w:r>
      <w:r w:rsidRPr="00D357C9">
        <w:t>/</w:t>
      </w:r>
      <w:proofErr w:type="gramEnd"/>
      <w:r>
        <w:t>задание (</w:t>
      </w:r>
      <w:r>
        <w:rPr>
          <w:lang w:val="en-US"/>
        </w:rPr>
        <w:t>SP</w:t>
      </w:r>
      <w:r>
        <w:t>)</w:t>
      </w:r>
      <w:r w:rsidRPr="00D357C9">
        <w:t xml:space="preserve"> </w:t>
      </w:r>
      <w:r>
        <w:t>для</w:t>
      </w:r>
      <w:r w:rsidRPr="00D357C9">
        <w:t xml:space="preserve"> </w:t>
      </w:r>
      <w:r>
        <w:t>регулятора уровня (%);</w:t>
      </w:r>
    </w:p>
    <w:p w:rsidR="00D357C9" w:rsidRDefault="00D357C9" w:rsidP="00D357C9">
      <w:pPr>
        <w:pStyle w:val="ac"/>
        <w:numPr>
          <w:ilvl w:val="0"/>
          <w:numId w:val="43"/>
        </w:numPr>
      </w:pPr>
      <w:r>
        <w:t>Текущее положение клапана</w:t>
      </w:r>
      <w:proofErr w:type="gramStart"/>
      <w:r>
        <w:t xml:space="preserve"> (%)</w:t>
      </w:r>
      <w:r w:rsidRPr="00D357C9">
        <w:t xml:space="preserve"> /</w:t>
      </w:r>
      <w:r>
        <w:t xml:space="preserve"> </w:t>
      </w:r>
      <w:proofErr w:type="gramEnd"/>
      <w:r>
        <w:t xml:space="preserve">расчетное </w:t>
      </w:r>
      <w:r w:rsidRPr="00D357C9">
        <w:t xml:space="preserve"> </w:t>
      </w:r>
      <w:r>
        <w:t>здание положения (%);</w:t>
      </w:r>
    </w:p>
    <w:p w:rsidR="00D357C9" w:rsidRDefault="00D357C9" w:rsidP="00D357C9">
      <w:pPr>
        <w:pStyle w:val="ac"/>
        <w:numPr>
          <w:ilvl w:val="0"/>
          <w:numId w:val="43"/>
        </w:numPr>
      </w:pPr>
      <w:proofErr w:type="spellStart"/>
      <w:r>
        <w:t>Уставка</w:t>
      </w:r>
      <w:proofErr w:type="spellEnd"/>
      <w:r>
        <w:t xml:space="preserve"> рабочего положения клапана при рабочем уровне</w:t>
      </w:r>
      <w:proofErr w:type="gramStart"/>
      <w:r>
        <w:t xml:space="preserve"> (%);</w:t>
      </w:r>
      <w:proofErr w:type="gramEnd"/>
    </w:p>
    <w:p w:rsidR="008B1094" w:rsidRDefault="00D357C9" w:rsidP="00D357C9">
      <w:pPr>
        <w:pStyle w:val="ac"/>
        <w:numPr>
          <w:ilvl w:val="0"/>
          <w:numId w:val="43"/>
        </w:numPr>
      </w:pPr>
      <w:r>
        <w:t xml:space="preserve">Зона нечувствительности, </w:t>
      </w:r>
      <w:r w:rsidR="008B1094">
        <w:t xml:space="preserve">+- </w:t>
      </w:r>
      <w:proofErr w:type="spellStart"/>
      <w:r w:rsidR="008B1094">
        <w:t>уставка</w:t>
      </w:r>
      <w:proofErr w:type="spellEnd"/>
      <w:r w:rsidR="008B1094">
        <w:t xml:space="preserve"> к заданному (</w:t>
      </w:r>
      <w:r w:rsidR="008B1094">
        <w:rPr>
          <w:lang w:val="en-US"/>
        </w:rPr>
        <w:t>SP</w:t>
      </w:r>
      <w:r w:rsidR="008B1094">
        <w:t>) уровню;</w:t>
      </w:r>
    </w:p>
    <w:p w:rsidR="00D357C9" w:rsidRDefault="008B1094" w:rsidP="008B1094">
      <w:pPr>
        <w:pStyle w:val="ac"/>
        <w:numPr>
          <w:ilvl w:val="0"/>
          <w:numId w:val="43"/>
        </w:numPr>
      </w:pPr>
      <w:r>
        <w:t>Пределы</w:t>
      </w:r>
      <w:r w:rsidR="00D357C9">
        <w:t xml:space="preserve"> </w:t>
      </w:r>
      <w:r>
        <w:t xml:space="preserve">уровня в зумпфе, по </w:t>
      </w:r>
      <w:proofErr w:type="gramStart"/>
      <w:r>
        <w:t>верхнему</w:t>
      </w:r>
      <w:proofErr w:type="gramEnd"/>
      <w:r>
        <w:t xml:space="preserve"> (ВПГ) </w:t>
      </w:r>
      <w:r w:rsidRPr="008B1094">
        <w:t>клапан закрывается полностью</w:t>
      </w:r>
      <w:r>
        <w:t>, по нижнему (НПГ) открывается на 100%.</w:t>
      </w:r>
    </w:p>
    <w:p w:rsidR="0043127D" w:rsidRPr="00F11BDA" w:rsidRDefault="0043127D" w:rsidP="0043127D">
      <w:pPr>
        <w:pStyle w:val="3"/>
      </w:pPr>
      <w:bookmarkStart w:id="55" w:name="_Toc381885147"/>
      <w:r>
        <w:t>2.5.</w:t>
      </w:r>
      <w:r w:rsidR="0024757A">
        <w:t>4</w:t>
      </w:r>
      <w:r>
        <w:t xml:space="preserve"> Регулятор уровня в зумпфе 2.6</w:t>
      </w:r>
      <w:r w:rsidRPr="00F11BDA">
        <w:t>/</w:t>
      </w:r>
      <w:r>
        <w:t>1</w:t>
      </w:r>
      <w:bookmarkEnd w:id="55"/>
      <w:r>
        <w:t xml:space="preserve"> </w:t>
      </w:r>
    </w:p>
    <w:p w:rsidR="0043127D" w:rsidRDefault="0043127D" w:rsidP="0043127D">
      <w:pPr>
        <w:pStyle w:val="ac"/>
      </w:pPr>
      <w:r>
        <w:t xml:space="preserve">Данный регулятор </w:t>
      </w:r>
      <w:proofErr w:type="gramStart"/>
      <w:r>
        <w:t>поддерживает заданный уровень в зумпфе 2.6/1 изменяя</w:t>
      </w:r>
      <w:proofErr w:type="gramEnd"/>
      <w:r>
        <w:t xml:space="preserve"> производительность насосов 2.7.(1,2). Регулятор </w:t>
      </w:r>
      <w:proofErr w:type="spellStart"/>
      <w:r>
        <w:t>реализрван</w:t>
      </w:r>
      <w:proofErr w:type="spellEnd"/>
      <w:r>
        <w:t xml:space="preserve"> на </w:t>
      </w:r>
      <w:r>
        <w:rPr>
          <w:lang w:val="en-US"/>
        </w:rPr>
        <w:t>PID</w:t>
      </w:r>
      <w:r w:rsidRPr="007C35E8">
        <w:t xml:space="preserve"> </w:t>
      </w:r>
      <w:r>
        <w:t>алгоритме.</w:t>
      </w:r>
    </w:p>
    <w:p w:rsidR="0043127D" w:rsidRDefault="0043127D" w:rsidP="0043127D">
      <w:pPr>
        <w:pStyle w:val="ac"/>
      </w:pPr>
      <w:r>
        <w:t xml:space="preserve">Регулятор формирует задание </w:t>
      </w:r>
      <w:proofErr w:type="spellStart"/>
      <w:r>
        <w:t>насосм</w:t>
      </w:r>
      <w:proofErr w:type="spellEnd"/>
      <w:r>
        <w:t xml:space="preserve"> 2.7.(1,2). Если один из них запущен в локальном или дистанционном режимах.</w:t>
      </w:r>
    </w:p>
    <w:p w:rsidR="0043127D" w:rsidRDefault="00A64578" w:rsidP="0043127D">
      <w:pPr>
        <w:pStyle w:val="ac"/>
        <w:keepNext/>
      </w:pPr>
      <w:r>
        <w:rPr>
          <w:noProof/>
        </w:rPr>
        <w:lastRenderedPageBreak/>
        <w:pict>
          <v:shape id="_x0000_s1066" type="#_x0000_t61" style="position:absolute;left:0;text-align:left;margin-left:415.75pt;margin-top:119.2pt;width:25.1pt;height:21.8pt;z-index:251699200" adj="-9079,12435">
            <v:textbox style="mso-next-textbox:#_x0000_s1066"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61" style="position:absolute;left:0;text-align:left;margin-left:415.75pt;margin-top:152.7pt;width:25.1pt;height:21.8pt;z-index:251693056" adj="-6497,5004">
            <v:textbox style="mso-next-textbox:#_x0000_s1060"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61" style="position:absolute;left:0;text-align:left;margin-left:415.75pt;margin-top:97.4pt;width:25.1pt;height:21.8pt;z-index:251698176" adj="-8606,16150">
            <v:textbox style="mso-next-textbox:#_x0000_s1065"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9" type="#_x0000_t61" style="position:absolute;left:0;text-align:left;margin-left:415.75pt;margin-top:75.6pt;width:25.1pt;height:21.8pt;z-index:251692032" adj="-9079,22046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4" type="#_x0000_t61" style="position:absolute;left:0;text-align:left;margin-left:415.75pt;margin-top:378.25pt;width:25.1pt;height:21.8pt;z-index:251697152" adj="-12091,21352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3" type="#_x0000_t61" style="position:absolute;left:0;text-align:left;margin-left:415.75pt;margin-top:349.7pt;width:25.1pt;height:21.8pt;z-index:251696128" adj="-12091,21352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61" style="position:absolute;left:0;text-align:left;margin-left:415.75pt;margin-top:305.55pt;width:25.1pt;height:21.8pt;z-index:251695104" adj="-12091,21352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61" style="position:absolute;left:0;text-align:left;margin-left:415.75pt;margin-top:186pt;width:25.1pt;height:21.8pt;z-index:251694080" adj="-12091,21352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8" type="#_x0000_t61" style="position:absolute;left:0;text-align:left;margin-left:3.15pt;margin-top:21.5pt;width:25.1pt;height:21.8pt;z-index:251691008" adj="38166,9264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61" style="position:absolute;left:0;text-align:left;margin-left:415.75pt;margin-top:28.5pt;width:25.1pt;height:21.8pt;z-index:251689984" adj="-7358,12930">
            <v:textbox>
              <w:txbxContent>
                <w:p w:rsidR="007C35E8" w:rsidRPr="00EE3EAB" w:rsidRDefault="007C35E8" w:rsidP="00CA729F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  <w:r w:rsidR="0043127D">
        <w:rPr>
          <w:noProof/>
        </w:rPr>
        <w:drawing>
          <wp:inline distT="0" distB="0" distL="0" distR="0" wp14:anchorId="093E9ACF" wp14:editId="41C5B6D0">
            <wp:extent cx="4787661" cy="5452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7857" cy="54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7D" w:rsidRDefault="0043127D" w:rsidP="00CA729F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>
        <w:rPr>
          <w:noProof/>
        </w:rPr>
        <w:t>22</w:t>
      </w:r>
      <w:r w:rsidR="00A64578">
        <w:rPr>
          <w:noProof/>
        </w:rPr>
        <w:fldChar w:fldCharType="end"/>
      </w:r>
      <w:r w:rsidR="00CA729F">
        <w:t>. Настройка р</w:t>
      </w:r>
      <w:r w:rsidR="00CA729F" w:rsidRPr="00A25768">
        <w:t>егулятор</w:t>
      </w:r>
      <w:r w:rsidR="00CA729F">
        <w:t>а</w:t>
      </w:r>
      <w:r w:rsidR="00CA729F" w:rsidRPr="00A25768">
        <w:t xml:space="preserve"> </w:t>
      </w:r>
      <w:r w:rsidR="00CA729F">
        <w:t xml:space="preserve">уровня </w:t>
      </w:r>
      <w:r w:rsidR="00CA729F" w:rsidRPr="00A25768">
        <w:t xml:space="preserve"> в зумпф</w:t>
      </w:r>
      <w:r w:rsidR="00CA729F">
        <w:t>е</w:t>
      </w:r>
      <w:r w:rsidR="00CA729F" w:rsidRPr="00A25768">
        <w:t xml:space="preserve"> 2.6/1</w:t>
      </w:r>
    </w:p>
    <w:p w:rsidR="00CA729F" w:rsidRPr="00CA729F" w:rsidRDefault="00CA729F" w:rsidP="00CA729F"/>
    <w:p w:rsidR="00765F6F" w:rsidRDefault="00765F6F" w:rsidP="00765F6F">
      <w:pPr>
        <w:pStyle w:val="ac"/>
      </w:pPr>
      <w:r>
        <w:t>На рисунке цифрами обозначено:</w:t>
      </w:r>
    </w:p>
    <w:p w:rsidR="00765F6F" w:rsidRDefault="00765F6F" w:rsidP="00765F6F">
      <w:pPr>
        <w:pStyle w:val="ac"/>
        <w:numPr>
          <w:ilvl w:val="0"/>
          <w:numId w:val="44"/>
        </w:numPr>
      </w:pPr>
      <w:r>
        <w:t>Графики параметров регулятора;</w:t>
      </w:r>
    </w:p>
    <w:p w:rsidR="00765F6F" w:rsidRDefault="00765F6F" w:rsidP="00765F6F">
      <w:pPr>
        <w:pStyle w:val="ac"/>
        <w:numPr>
          <w:ilvl w:val="0"/>
          <w:numId w:val="44"/>
        </w:numPr>
      </w:pPr>
      <w:r>
        <w:t>Индикатор включения-выключения автоматического регулирования;</w:t>
      </w:r>
    </w:p>
    <w:p w:rsidR="00765F6F" w:rsidRDefault="00765F6F" w:rsidP="00765F6F">
      <w:pPr>
        <w:pStyle w:val="ac"/>
        <w:numPr>
          <w:ilvl w:val="0"/>
          <w:numId w:val="44"/>
        </w:numPr>
      </w:pPr>
      <w:r>
        <w:rPr>
          <w:lang w:val="en-US"/>
        </w:rPr>
        <w:t>SP</w:t>
      </w:r>
      <w:r w:rsidRPr="00765F6F">
        <w:t xml:space="preserve"> - </w:t>
      </w:r>
      <w:r>
        <w:t>задание уровня для регулятора (%);</w:t>
      </w:r>
    </w:p>
    <w:p w:rsidR="00765F6F" w:rsidRDefault="00765F6F" w:rsidP="00765F6F">
      <w:pPr>
        <w:pStyle w:val="ac"/>
        <w:numPr>
          <w:ilvl w:val="0"/>
          <w:numId w:val="44"/>
        </w:numPr>
      </w:pPr>
      <w:r>
        <w:rPr>
          <w:lang w:val="en-US"/>
        </w:rPr>
        <w:t>PV</w:t>
      </w:r>
      <w:r w:rsidRPr="00765F6F">
        <w:t xml:space="preserve"> – текущий уровень</w:t>
      </w:r>
      <w:r>
        <w:t xml:space="preserve"> в зумпфе (%);</w:t>
      </w:r>
    </w:p>
    <w:p w:rsidR="00765F6F" w:rsidRDefault="00765F6F" w:rsidP="00765F6F">
      <w:pPr>
        <w:pStyle w:val="ac"/>
        <w:numPr>
          <w:ilvl w:val="0"/>
          <w:numId w:val="44"/>
        </w:numPr>
      </w:pPr>
      <w:r w:rsidRPr="00765F6F">
        <w:rPr>
          <w:lang w:val="en-US"/>
        </w:rPr>
        <w:t>CV</w:t>
      </w:r>
      <w:r w:rsidRPr="00765F6F">
        <w:t xml:space="preserve"> </w:t>
      </w:r>
      <w:proofErr w:type="gramStart"/>
      <w:r w:rsidRPr="00765F6F">
        <w:t>–  выход</w:t>
      </w:r>
      <w:proofErr w:type="gramEnd"/>
      <w:r w:rsidRPr="00765F6F">
        <w:t xml:space="preserve"> </w:t>
      </w:r>
      <w:r>
        <w:t>регулятора,</w:t>
      </w:r>
      <w:r w:rsidRPr="00765F6F">
        <w:t xml:space="preserve"> </w:t>
      </w:r>
      <w:r>
        <w:t>расчетное задание для насосов (%);</w:t>
      </w:r>
    </w:p>
    <w:p w:rsidR="00D357C9" w:rsidRDefault="00765F6F" w:rsidP="00D357C9">
      <w:pPr>
        <w:pStyle w:val="ac"/>
        <w:numPr>
          <w:ilvl w:val="0"/>
          <w:numId w:val="44"/>
        </w:numPr>
      </w:pPr>
      <w:r>
        <w:t>Параметры ПИД:</w:t>
      </w:r>
    </w:p>
    <w:p w:rsidR="00765F6F" w:rsidRDefault="00765F6F" w:rsidP="00765F6F">
      <w:pPr>
        <w:pStyle w:val="ac"/>
        <w:numPr>
          <w:ilvl w:val="1"/>
          <w:numId w:val="44"/>
        </w:numPr>
      </w:pPr>
      <w:r>
        <w:t>период перерасчета регулятора;</w:t>
      </w:r>
    </w:p>
    <w:p w:rsidR="00765F6F" w:rsidRDefault="00765F6F" w:rsidP="00765F6F">
      <w:pPr>
        <w:pStyle w:val="ac"/>
        <w:numPr>
          <w:ilvl w:val="1"/>
          <w:numId w:val="44"/>
        </w:numPr>
      </w:pPr>
      <w:r>
        <w:rPr>
          <w:lang w:val="en-US"/>
        </w:rPr>
        <w:t xml:space="preserve">P </w:t>
      </w:r>
      <w:r w:rsidR="00B223D0">
        <w:rPr>
          <w:lang w:val="en-US"/>
        </w:rPr>
        <w:t xml:space="preserve">– </w:t>
      </w:r>
      <w:r>
        <w:rPr>
          <w:lang w:val="en-US"/>
        </w:rPr>
        <w:t xml:space="preserve"> </w:t>
      </w:r>
      <w:r>
        <w:t>пропорциональный коэффициент;</w:t>
      </w:r>
    </w:p>
    <w:p w:rsidR="00765F6F" w:rsidRDefault="00765F6F" w:rsidP="00765F6F">
      <w:pPr>
        <w:pStyle w:val="ac"/>
        <w:numPr>
          <w:ilvl w:val="1"/>
          <w:numId w:val="44"/>
        </w:numPr>
      </w:pPr>
      <w:r>
        <w:rPr>
          <w:lang w:val="en-US"/>
        </w:rPr>
        <w:lastRenderedPageBreak/>
        <w:t>I</w:t>
      </w:r>
      <w:r w:rsidR="00B223D0">
        <w:t xml:space="preserve"> </w:t>
      </w:r>
      <w:r w:rsidR="00B223D0">
        <w:rPr>
          <w:lang w:val="en-US"/>
        </w:rPr>
        <w:t xml:space="preserve">– </w:t>
      </w:r>
      <w:r>
        <w:rPr>
          <w:lang w:val="en-US"/>
        </w:rPr>
        <w:t xml:space="preserve"> </w:t>
      </w:r>
      <w:r>
        <w:t>интегральный коэффициент;</w:t>
      </w:r>
    </w:p>
    <w:p w:rsidR="00765F6F" w:rsidRDefault="00765F6F" w:rsidP="00765F6F">
      <w:pPr>
        <w:pStyle w:val="ac"/>
        <w:numPr>
          <w:ilvl w:val="1"/>
          <w:numId w:val="44"/>
        </w:numPr>
      </w:pPr>
      <w:r>
        <w:rPr>
          <w:lang w:val="en-US"/>
        </w:rPr>
        <w:t xml:space="preserve">D – </w:t>
      </w:r>
      <w:proofErr w:type="gramStart"/>
      <w:r>
        <w:t>дифференциальный</w:t>
      </w:r>
      <w:proofErr w:type="gramEnd"/>
      <w:r>
        <w:t xml:space="preserve"> коэффициент.</w:t>
      </w:r>
    </w:p>
    <w:p w:rsidR="00B223D0" w:rsidRDefault="00B223D0" w:rsidP="00B223D0">
      <w:pPr>
        <w:pStyle w:val="ac"/>
        <w:numPr>
          <w:ilvl w:val="0"/>
          <w:numId w:val="44"/>
        </w:numPr>
      </w:pPr>
      <w:r>
        <w:t>Кнопки переключения вкладок с настройками;</w:t>
      </w:r>
    </w:p>
    <w:p w:rsidR="00B223D0" w:rsidRDefault="00B223D0" w:rsidP="00B223D0">
      <w:pPr>
        <w:pStyle w:val="ac"/>
        <w:numPr>
          <w:ilvl w:val="0"/>
          <w:numId w:val="44"/>
        </w:numPr>
      </w:pPr>
      <w:r>
        <w:t>Зона нечувствительности регулятора;</w:t>
      </w:r>
    </w:p>
    <w:p w:rsidR="00B223D0" w:rsidRDefault="00B223D0" w:rsidP="00B223D0">
      <w:pPr>
        <w:pStyle w:val="ac"/>
        <w:numPr>
          <w:ilvl w:val="0"/>
          <w:numId w:val="44"/>
        </w:numPr>
      </w:pPr>
      <w:r>
        <w:t>Ограничение выхода регулятора;</w:t>
      </w:r>
    </w:p>
    <w:p w:rsidR="00B223D0" w:rsidRDefault="00B223D0" w:rsidP="00B223D0">
      <w:pPr>
        <w:pStyle w:val="ac"/>
        <w:numPr>
          <w:ilvl w:val="0"/>
          <w:numId w:val="44"/>
        </w:numPr>
      </w:pPr>
      <w:r>
        <w:t>Ограничение нарастание выхода.</w:t>
      </w:r>
    </w:p>
    <w:p w:rsidR="00B57F38" w:rsidRPr="00F11BDA" w:rsidRDefault="00B57F38" w:rsidP="00B57F38">
      <w:pPr>
        <w:pStyle w:val="3"/>
      </w:pPr>
      <w:bookmarkStart w:id="56" w:name="_Toc381885148"/>
      <w:r>
        <w:t>2.5.</w:t>
      </w:r>
      <w:r w:rsidR="0024757A">
        <w:t>5</w:t>
      </w:r>
      <w:r>
        <w:t xml:space="preserve"> Регулятор загрузки МПСИ по току</w:t>
      </w:r>
      <w:bookmarkEnd w:id="56"/>
      <w:r>
        <w:t xml:space="preserve"> </w:t>
      </w:r>
    </w:p>
    <w:p w:rsidR="00B57F38" w:rsidRDefault="00B57F38" w:rsidP="00B57F38">
      <w:pPr>
        <w:pStyle w:val="ac"/>
      </w:pPr>
      <w:r>
        <w:t>Данный регулятор поддерживает заданный ток потребления мельницей МПСИ</w:t>
      </w:r>
      <w:r w:rsidR="00142FC5">
        <w:t>,</w:t>
      </w:r>
      <w:r>
        <w:t xml:space="preserve"> изменяя производительность питателя. Регулятор </w:t>
      </w:r>
      <w:r w:rsidR="00142FC5">
        <w:t>реализован</w:t>
      </w:r>
      <w:r>
        <w:t xml:space="preserve"> на </w:t>
      </w:r>
      <w:r>
        <w:rPr>
          <w:lang w:val="en-US"/>
        </w:rPr>
        <w:t>PID</w:t>
      </w:r>
      <w:r w:rsidRPr="00B57F38">
        <w:t xml:space="preserve"> </w:t>
      </w:r>
      <w:r>
        <w:t>алгоритме.</w:t>
      </w:r>
    </w:p>
    <w:p w:rsidR="00142FC5" w:rsidRDefault="00142FC5" w:rsidP="00142FC5">
      <w:pPr>
        <w:pStyle w:val="ac"/>
      </w:pPr>
      <w:r>
        <w:t>Регулятор включается в работу, если режим управления пластинчатым питателем ПП</w:t>
      </w:r>
      <w:proofErr w:type="gramStart"/>
      <w:r>
        <w:t>1</w:t>
      </w:r>
      <w:proofErr w:type="gramEnd"/>
      <w:r>
        <w:t>.7 локальный или дистанционный и активирована опция «автомат» в настройках</w:t>
      </w:r>
      <w:r w:rsidR="001A00D0">
        <w:t xml:space="preserve"> регулятора</w:t>
      </w:r>
      <w:r>
        <w:t>.</w:t>
      </w:r>
    </w:p>
    <w:p w:rsidR="001A00D0" w:rsidRDefault="001A00D0" w:rsidP="001A00D0">
      <w:pPr>
        <w:pStyle w:val="ac"/>
      </w:pPr>
    </w:p>
    <w:p w:rsidR="001A00D0" w:rsidRDefault="00A64578" w:rsidP="001A00D0">
      <w:pPr>
        <w:pStyle w:val="ac"/>
        <w:keepNext/>
      </w:pPr>
      <w:r>
        <w:rPr>
          <w:noProof/>
        </w:rPr>
        <w:lastRenderedPageBreak/>
        <w:pict>
          <v:shape id="_x0000_s1069" type="#_x0000_t61" style="position:absolute;left:0;text-align:left;margin-left:415.75pt;margin-top:83pt;width:25.1pt;height:21.8pt;z-index:251703296" adj="-9079,22046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61" style="position:absolute;left:0;text-align:left;margin-left:415.75pt;margin-top:104.8pt;width:25.1pt;height:21.8pt;z-index:251709440" adj="-8606,16150">
            <v:textbox style="mso-next-textbox:#_x0000_s1075"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61" style="position:absolute;left:0;text-align:left;margin-left:415.75pt;margin-top:126.6pt;width:25.1pt;height:21.8pt;z-index:251710464" adj="-9079,12435">
            <v:textbox style="mso-next-textbox:#_x0000_s1076"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61" style="position:absolute;left:0;text-align:left;margin-left:415.75pt;margin-top:193.25pt;width:25.1pt;height:21.8pt;z-index:251705344" adj="-10714,5400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61" style="position:absolute;left:0;text-align:left;margin-left:415.75pt;margin-top:53.8pt;width:25.1pt;height:21.8pt;z-index:251711488" adj="-9208,3369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61" style="position:absolute;left:0;text-align:left;margin-left:415.75pt;margin-top:152.7pt;width:25.1pt;height:21.8pt;z-index:251704320" adj="-6497,5004">
            <v:textbox style="mso-next-textbox:#_x0000_s1070"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61" style="position:absolute;left:0;text-align:left;margin-left:415.75pt;margin-top:378.25pt;width:25.1pt;height:21.8pt;z-index:251708416" adj="-11618,3270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3" type="#_x0000_t61" style="position:absolute;left:0;text-align:left;margin-left:415.75pt;margin-top:349.7pt;width:25.1pt;height:21.8pt;z-index:251707392" adj="-9810,3270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61" style="position:absolute;left:0;text-align:left;margin-left:415.75pt;margin-top:305.55pt;width:25.1pt;height:21.8pt;z-index:251706368" adj="-8864,11791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61" style="position:absolute;left:0;text-align:left;margin-left:3.15pt;margin-top:21.5pt;width:25.1pt;height:21.8pt;z-index:251702272" adj="38166,9264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61" style="position:absolute;left:0;text-align:left;margin-left:415.75pt;margin-top:28.5pt;width:25.1pt;height:21.8pt;z-index:251701248" adj="-7358,12930">
            <v:textbox>
              <w:txbxContent>
                <w:p w:rsidR="007C35E8" w:rsidRPr="00EE3EAB" w:rsidRDefault="007C35E8" w:rsidP="001A00D0">
                  <w:pPr>
                    <w:spacing w:before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  <w:r w:rsidR="001A00D0">
        <w:rPr>
          <w:noProof/>
        </w:rPr>
        <w:drawing>
          <wp:inline distT="0" distB="0" distL="0" distR="0" wp14:anchorId="16EC27AF" wp14:editId="33709B8C">
            <wp:extent cx="4749421" cy="5357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0453" cy="53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D0" w:rsidRDefault="001A00D0" w:rsidP="001A00D0">
      <w:pPr>
        <w:pStyle w:val="a9"/>
        <w:jc w:val="center"/>
      </w:pPr>
      <w:r>
        <w:t xml:space="preserve">Рисунок </w:t>
      </w:r>
      <w:r w:rsidR="00A64578">
        <w:fldChar w:fldCharType="begin"/>
      </w:r>
      <w:r w:rsidR="00A64578">
        <w:instrText xml:space="preserve"> SEQ Рисунок \* ARABIC </w:instrText>
      </w:r>
      <w:r w:rsidR="00A64578">
        <w:fldChar w:fldCharType="separate"/>
      </w:r>
      <w:r>
        <w:rPr>
          <w:noProof/>
        </w:rPr>
        <w:t>22</w:t>
      </w:r>
      <w:r w:rsidR="00A64578">
        <w:rPr>
          <w:noProof/>
        </w:rPr>
        <w:fldChar w:fldCharType="end"/>
      </w:r>
      <w:r>
        <w:t>. Настройка р</w:t>
      </w:r>
      <w:r w:rsidRPr="00A25768">
        <w:t>егулятор</w:t>
      </w:r>
      <w:r>
        <w:t>а</w:t>
      </w:r>
      <w:r w:rsidRPr="00A25768">
        <w:t xml:space="preserve"> </w:t>
      </w:r>
      <w:r>
        <w:t xml:space="preserve">уровня </w:t>
      </w:r>
      <w:r w:rsidRPr="00A25768">
        <w:t xml:space="preserve"> в зумпф</w:t>
      </w:r>
      <w:r>
        <w:t>е</w:t>
      </w:r>
      <w:r w:rsidRPr="00A25768">
        <w:t xml:space="preserve"> 2.6/1</w:t>
      </w:r>
    </w:p>
    <w:p w:rsidR="001A00D0" w:rsidRPr="00CA729F" w:rsidRDefault="001A00D0" w:rsidP="001A00D0"/>
    <w:p w:rsidR="001A00D0" w:rsidRDefault="001A00D0" w:rsidP="001A00D0">
      <w:pPr>
        <w:pStyle w:val="ac"/>
      </w:pPr>
      <w:r>
        <w:t>На рисунке цифрами обозначено: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Графики параметров регулятора;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Индикатор включения-выключения автоматического регулирования;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Кнопка индикатор включения-выключения автоматического регулирования;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rPr>
          <w:lang w:val="en-US"/>
        </w:rPr>
        <w:t>SP</w:t>
      </w:r>
      <w:r w:rsidRPr="00765F6F">
        <w:t xml:space="preserve"> –  </w:t>
      </w:r>
      <w:r>
        <w:t>задание поддерживаемого тока регулятором (А);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rPr>
          <w:lang w:val="en-US"/>
        </w:rPr>
        <w:t>PV</w:t>
      </w:r>
      <w:r w:rsidRPr="00765F6F">
        <w:t xml:space="preserve"> – текущий </w:t>
      </w:r>
      <w:r>
        <w:t>ток мельницы (А);</w:t>
      </w:r>
    </w:p>
    <w:p w:rsidR="001A00D0" w:rsidRDefault="001A00D0" w:rsidP="001A00D0">
      <w:pPr>
        <w:pStyle w:val="ac"/>
        <w:numPr>
          <w:ilvl w:val="0"/>
          <w:numId w:val="45"/>
        </w:numPr>
      </w:pPr>
      <w:r w:rsidRPr="00765F6F">
        <w:rPr>
          <w:lang w:val="en-US"/>
        </w:rPr>
        <w:t>CV</w:t>
      </w:r>
      <w:r w:rsidRPr="00765F6F">
        <w:t xml:space="preserve"> </w:t>
      </w:r>
      <w:proofErr w:type="gramStart"/>
      <w:r w:rsidRPr="00765F6F">
        <w:t>–  выход</w:t>
      </w:r>
      <w:proofErr w:type="gramEnd"/>
      <w:r w:rsidRPr="00765F6F">
        <w:t xml:space="preserve"> </w:t>
      </w:r>
      <w:r>
        <w:t>регулятора,</w:t>
      </w:r>
      <w:r w:rsidRPr="00765F6F">
        <w:t xml:space="preserve"> </w:t>
      </w:r>
      <w:r>
        <w:t>расчетное задание производительности питателя (%);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Параметры ПИД:</w:t>
      </w:r>
    </w:p>
    <w:p w:rsidR="001A00D0" w:rsidRDefault="001A00D0" w:rsidP="001A00D0">
      <w:pPr>
        <w:pStyle w:val="ac"/>
        <w:numPr>
          <w:ilvl w:val="1"/>
          <w:numId w:val="45"/>
        </w:numPr>
      </w:pPr>
      <w:r>
        <w:t>период перерасчета регулятора;</w:t>
      </w:r>
    </w:p>
    <w:p w:rsidR="001A00D0" w:rsidRDefault="001A00D0" w:rsidP="001A00D0">
      <w:pPr>
        <w:pStyle w:val="ac"/>
        <w:numPr>
          <w:ilvl w:val="1"/>
          <w:numId w:val="45"/>
        </w:numPr>
      </w:pPr>
      <w:r>
        <w:rPr>
          <w:lang w:val="en-US"/>
        </w:rPr>
        <w:lastRenderedPageBreak/>
        <w:t xml:space="preserve">P –  </w:t>
      </w:r>
      <w:r>
        <w:t>пропорциональный коэффициент;</w:t>
      </w:r>
    </w:p>
    <w:p w:rsidR="001A00D0" w:rsidRDefault="001A00D0" w:rsidP="001A00D0">
      <w:pPr>
        <w:pStyle w:val="ac"/>
        <w:numPr>
          <w:ilvl w:val="1"/>
          <w:numId w:val="45"/>
        </w:numPr>
      </w:pPr>
      <w:r>
        <w:rPr>
          <w:lang w:val="en-US"/>
        </w:rPr>
        <w:t>I</w:t>
      </w:r>
      <w:r>
        <w:t xml:space="preserve"> </w:t>
      </w:r>
      <w:r>
        <w:rPr>
          <w:lang w:val="en-US"/>
        </w:rPr>
        <w:t xml:space="preserve">–  </w:t>
      </w:r>
      <w:r>
        <w:t>интегральный коэффициент;</w:t>
      </w:r>
    </w:p>
    <w:p w:rsidR="001A00D0" w:rsidRDefault="001A00D0" w:rsidP="001A00D0">
      <w:pPr>
        <w:pStyle w:val="ac"/>
        <w:numPr>
          <w:ilvl w:val="1"/>
          <w:numId w:val="45"/>
        </w:numPr>
      </w:pPr>
      <w:r>
        <w:rPr>
          <w:lang w:val="en-US"/>
        </w:rPr>
        <w:t xml:space="preserve">D – </w:t>
      </w:r>
      <w:proofErr w:type="gramStart"/>
      <w:r>
        <w:t>дифференциальный</w:t>
      </w:r>
      <w:proofErr w:type="gramEnd"/>
      <w:r>
        <w:t xml:space="preserve"> коэффициент.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Кнопки переключения вкладок с настройками;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Зона нечувствительности регулятора;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Ограничение выхода регулятора;</w:t>
      </w:r>
    </w:p>
    <w:p w:rsidR="001A00D0" w:rsidRDefault="001A00D0" w:rsidP="001A00D0">
      <w:pPr>
        <w:pStyle w:val="ac"/>
        <w:numPr>
          <w:ilvl w:val="0"/>
          <w:numId w:val="45"/>
        </w:numPr>
      </w:pPr>
      <w:r>
        <w:t>Ограничение нарастание выхода.</w:t>
      </w:r>
    </w:p>
    <w:p w:rsidR="00B57F38" w:rsidRPr="00D357C9" w:rsidRDefault="00B57F38" w:rsidP="00B57F38">
      <w:pPr>
        <w:pStyle w:val="ac"/>
      </w:pPr>
    </w:p>
    <w:sectPr w:rsidR="00B57F38" w:rsidRPr="00D357C9" w:rsidSect="00841E65">
      <w:headerReference w:type="default" r:id="rId58"/>
      <w:footerReference w:type="default" r:id="rId59"/>
      <w:headerReference w:type="first" r:id="rId60"/>
      <w:footerReference w:type="first" r:id="rId61"/>
      <w:pgSz w:w="11906" w:h="16838" w:code="9"/>
      <w:pgMar w:top="556" w:right="567" w:bottom="1418" w:left="1418" w:header="561" w:footer="84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277" w:rsidRDefault="00435277">
      <w:r>
        <w:separator/>
      </w:r>
    </w:p>
  </w:endnote>
  <w:endnote w:type="continuationSeparator" w:id="0">
    <w:p w:rsidR="00435277" w:rsidRDefault="00435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818669"/>
      <w:docPartObj>
        <w:docPartGallery w:val="Page Numbers (Bottom of Page)"/>
        <w:docPartUnique/>
      </w:docPartObj>
    </w:sdtPr>
    <w:sdtEndPr/>
    <w:sdtContent>
      <w:p w:rsidR="007C35E8" w:rsidRDefault="007C35E8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457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C35E8" w:rsidRDefault="007C35E8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35E8" w:rsidRPr="00841E65" w:rsidRDefault="007C35E8" w:rsidP="00841E65">
    <w:pPr>
      <w:pStyle w:val="a6"/>
      <w:jc w:val="center"/>
      <w:rPr>
        <w:sz w:val="28"/>
        <w:szCs w:val="28"/>
      </w:rPr>
    </w:pPr>
    <w:r w:rsidRPr="00841E65">
      <w:rPr>
        <w:sz w:val="28"/>
        <w:szCs w:val="28"/>
      </w:rPr>
      <w:t>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277" w:rsidRDefault="00435277">
      <w:r>
        <w:separator/>
      </w:r>
    </w:p>
  </w:footnote>
  <w:footnote w:type="continuationSeparator" w:id="0">
    <w:p w:rsidR="00435277" w:rsidRDefault="004352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35E8" w:rsidRDefault="007C35E8">
    <w:pPr>
      <w:tabs>
        <w:tab w:val="right" w:pos="9639"/>
      </w:tabs>
      <w:spacing w:before="0"/>
      <w:rPr>
        <w:sz w:val="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35E8" w:rsidRDefault="007C35E8">
    <w:pPr>
      <w:tabs>
        <w:tab w:val="right" w:pos="9639"/>
      </w:tabs>
      <w:rPr>
        <w:sz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02207"/>
    <w:multiLevelType w:val="hybridMultilevel"/>
    <w:tmpl w:val="9B6A9DC2"/>
    <w:lvl w:ilvl="0" w:tplc="F138A47A">
      <w:start w:val="1"/>
      <w:numFmt w:val="bullet"/>
      <w:pStyle w:val="a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BB0D5D2" w:tentative="1">
      <w:start w:val="1"/>
      <w:numFmt w:val="bullet"/>
      <w:lvlText w:val="o"/>
      <w:lvlJc w:val="left"/>
      <w:pPr>
        <w:tabs>
          <w:tab w:val="num" w:pos="873"/>
        </w:tabs>
        <w:ind w:left="873" w:hanging="360"/>
      </w:pPr>
      <w:rPr>
        <w:rFonts w:ascii="Courier New" w:hAnsi="Courier New" w:hint="default"/>
      </w:rPr>
    </w:lvl>
    <w:lvl w:ilvl="2" w:tplc="662E829E" w:tentative="1">
      <w:start w:val="1"/>
      <w:numFmt w:val="bullet"/>
      <w:lvlText w:val=""/>
      <w:lvlJc w:val="left"/>
      <w:pPr>
        <w:tabs>
          <w:tab w:val="num" w:pos="1593"/>
        </w:tabs>
        <w:ind w:left="1593" w:hanging="360"/>
      </w:pPr>
      <w:rPr>
        <w:rFonts w:ascii="Wingdings" w:hAnsi="Wingdings" w:hint="default"/>
      </w:rPr>
    </w:lvl>
    <w:lvl w:ilvl="3" w:tplc="7E3A1654" w:tentative="1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hint="default"/>
      </w:rPr>
    </w:lvl>
    <w:lvl w:ilvl="4" w:tplc="F6AA9230" w:tentative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 w:hint="default"/>
      </w:rPr>
    </w:lvl>
    <w:lvl w:ilvl="5" w:tplc="C5E0CFF0" w:tentative="1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 w:hint="default"/>
      </w:rPr>
    </w:lvl>
    <w:lvl w:ilvl="6" w:tplc="B14C5790" w:tentative="1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 w:hint="default"/>
      </w:rPr>
    </w:lvl>
    <w:lvl w:ilvl="7" w:tplc="C3AC2922" w:tentative="1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 w:hint="default"/>
      </w:rPr>
    </w:lvl>
    <w:lvl w:ilvl="8" w:tplc="4AD8B4EE" w:tentative="1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 w:hint="default"/>
      </w:rPr>
    </w:lvl>
  </w:abstractNum>
  <w:abstractNum w:abstractNumId="1">
    <w:nsid w:val="093B53FA"/>
    <w:multiLevelType w:val="hybridMultilevel"/>
    <w:tmpl w:val="EF260CA6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">
    <w:nsid w:val="0AC5654C"/>
    <w:multiLevelType w:val="hybridMultilevel"/>
    <w:tmpl w:val="972CDF0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DA77831"/>
    <w:multiLevelType w:val="hybridMultilevel"/>
    <w:tmpl w:val="6F4876C8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4">
    <w:nsid w:val="0DDD0EFE"/>
    <w:multiLevelType w:val="hybridMultilevel"/>
    <w:tmpl w:val="896C5B8A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19A6C92"/>
    <w:multiLevelType w:val="hybridMultilevel"/>
    <w:tmpl w:val="2D86DC98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157A1242"/>
    <w:multiLevelType w:val="hybridMultilevel"/>
    <w:tmpl w:val="3FBC8C1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7">
    <w:nsid w:val="18FF18CE"/>
    <w:multiLevelType w:val="hybridMultilevel"/>
    <w:tmpl w:val="2D86DC98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19C55362"/>
    <w:multiLevelType w:val="hybridMultilevel"/>
    <w:tmpl w:val="24A8870E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20856F8"/>
    <w:multiLevelType w:val="hybridMultilevel"/>
    <w:tmpl w:val="59A80A1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220E24EE"/>
    <w:multiLevelType w:val="hybridMultilevel"/>
    <w:tmpl w:val="972CDF0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22BB1990"/>
    <w:multiLevelType w:val="hybridMultilevel"/>
    <w:tmpl w:val="C144ED4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2">
    <w:nsid w:val="2534029D"/>
    <w:multiLevelType w:val="hybridMultilevel"/>
    <w:tmpl w:val="FA761B3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3">
    <w:nsid w:val="28580152"/>
    <w:multiLevelType w:val="hybridMultilevel"/>
    <w:tmpl w:val="C0C6DCC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4">
    <w:nsid w:val="2CE1788F"/>
    <w:multiLevelType w:val="hybridMultilevel"/>
    <w:tmpl w:val="972CDF0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02C34A9"/>
    <w:multiLevelType w:val="hybridMultilevel"/>
    <w:tmpl w:val="2D86DC98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3202465A"/>
    <w:multiLevelType w:val="hybridMultilevel"/>
    <w:tmpl w:val="6576DC62"/>
    <w:lvl w:ilvl="0" w:tplc="04190001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2"/>
        </w:tabs>
        <w:ind w:left="221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2"/>
        </w:tabs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2"/>
        </w:tabs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2"/>
        </w:tabs>
        <w:ind w:left="437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2"/>
        </w:tabs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2"/>
        </w:tabs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2"/>
        </w:tabs>
        <w:ind w:left="653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2"/>
        </w:tabs>
        <w:ind w:left="7252" w:hanging="360"/>
      </w:pPr>
      <w:rPr>
        <w:rFonts w:ascii="Wingdings" w:hAnsi="Wingdings" w:hint="default"/>
      </w:rPr>
    </w:lvl>
  </w:abstractNum>
  <w:abstractNum w:abstractNumId="17">
    <w:nsid w:val="325A59F8"/>
    <w:multiLevelType w:val="hybridMultilevel"/>
    <w:tmpl w:val="A9D82E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2897568"/>
    <w:multiLevelType w:val="hybridMultilevel"/>
    <w:tmpl w:val="A334809C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330868D9"/>
    <w:multiLevelType w:val="hybridMultilevel"/>
    <w:tmpl w:val="2D86DC98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337A0F1F"/>
    <w:multiLevelType w:val="hybridMultilevel"/>
    <w:tmpl w:val="B8704898"/>
    <w:lvl w:ilvl="0" w:tplc="869CB2A8">
      <w:start w:val="1"/>
      <w:numFmt w:val="bullet"/>
      <w:lvlText w:val=""/>
      <w:lvlJc w:val="left"/>
      <w:pPr>
        <w:tabs>
          <w:tab w:val="num" w:pos="1429"/>
        </w:tabs>
        <w:ind w:left="1429" w:hanging="352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21">
    <w:nsid w:val="3A214886"/>
    <w:multiLevelType w:val="hybridMultilevel"/>
    <w:tmpl w:val="9100323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6452FF44">
      <w:start w:val="1"/>
      <w:numFmt w:val="decimal"/>
      <w:lvlText w:val="%2)"/>
      <w:lvlJc w:val="left"/>
      <w:pPr>
        <w:tabs>
          <w:tab w:val="num" w:pos="2186"/>
        </w:tabs>
        <w:ind w:left="2186" w:hanging="397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>
    <w:nsid w:val="3BA863E8"/>
    <w:multiLevelType w:val="hybridMultilevel"/>
    <w:tmpl w:val="2A8C9826"/>
    <w:lvl w:ilvl="0" w:tplc="04190011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3">
    <w:nsid w:val="3EEB79E4"/>
    <w:multiLevelType w:val="hybridMultilevel"/>
    <w:tmpl w:val="9976BF3E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4">
    <w:nsid w:val="3F4B5131"/>
    <w:multiLevelType w:val="hybridMultilevel"/>
    <w:tmpl w:val="FB1CE99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5">
    <w:nsid w:val="40356E5A"/>
    <w:multiLevelType w:val="hybridMultilevel"/>
    <w:tmpl w:val="6FB4A47E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>
    <w:nsid w:val="41BA48EA"/>
    <w:multiLevelType w:val="hybridMultilevel"/>
    <w:tmpl w:val="6090E130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420491C"/>
    <w:multiLevelType w:val="singleLevel"/>
    <w:tmpl w:val="EF2CF93A"/>
    <w:lvl w:ilvl="0">
      <w:start w:val="1"/>
      <w:numFmt w:val="bullet"/>
      <w:pStyle w:val="osboxin1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hint="default"/>
        <w:sz w:val="18"/>
      </w:rPr>
    </w:lvl>
  </w:abstractNum>
  <w:abstractNum w:abstractNumId="28">
    <w:nsid w:val="46F67D4C"/>
    <w:multiLevelType w:val="hybridMultilevel"/>
    <w:tmpl w:val="3A320D8A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49994960"/>
    <w:multiLevelType w:val="hybridMultilevel"/>
    <w:tmpl w:val="4C9C515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0">
    <w:nsid w:val="49A578D8"/>
    <w:multiLevelType w:val="hybridMultilevel"/>
    <w:tmpl w:val="3AAAE4D8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4C615A94"/>
    <w:multiLevelType w:val="hybridMultilevel"/>
    <w:tmpl w:val="36388234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32">
    <w:nsid w:val="4D6B405E"/>
    <w:multiLevelType w:val="hybridMultilevel"/>
    <w:tmpl w:val="22B6182A"/>
    <w:lvl w:ilvl="0" w:tplc="5E4616EC">
      <w:start w:val="1"/>
      <w:numFmt w:val="bullet"/>
      <w:lvlText w:val=""/>
      <w:lvlJc w:val="left"/>
      <w:pPr>
        <w:tabs>
          <w:tab w:val="num" w:pos="1357"/>
        </w:tabs>
        <w:ind w:left="1357" w:hanging="32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36"/>
        </w:tabs>
        <w:ind w:left="173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56"/>
        </w:tabs>
        <w:ind w:left="24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76"/>
        </w:tabs>
        <w:ind w:left="31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96"/>
        </w:tabs>
        <w:ind w:left="389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16"/>
        </w:tabs>
        <w:ind w:left="46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36"/>
        </w:tabs>
        <w:ind w:left="53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56"/>
        </w:tabs>
        <w:ind w:left="605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76"/>
        </w:tabs>
        <w:ind w:left="6776" w:hanging="360"/>
      </w:pPr>
      <w:rPr>
        <w:rFonts w:ascii="Wingdings" w:hAnsi="Wingdings" w:hint="default"/>
      </w:rPr>
    </w:lvl>
  </w:abstractNum>
  <w:abstractNum w:abstractNumId="33">
    <w:nsid w:val="4E696657"/>
    <w:multiLevelType w:val="hybridMultilevel"/>
    <w:tmpl w:val="CBFAEFB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4">
    <w:nsid w:val="4E710212"/>
    <w:multiLevelType w:val="hybridMultilevel"/>
    <w:tmpl w:val="364C5C58"/>
    <w:lvl w:ilvl="0" w:tplc="6452FF44">
      <w:start w:val="1"/>
      <w:numFmt w:val="decimal"/>
      <w:lvlText w:val="%1)"/>
      <w:lvlJc w:val="left"/>
      <w:pPr>
        <w:tabs>
          <w:tab w:val="num" w:pos="964"/>
        </w:tabs>
        <w:ind w:left="964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542E402D"/>
    <w:multiLevelType w:val="hybridMultilevel"/>
    <w:tmpl w:val="9B242EF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6">
    <w:nsid w:val="627C7CD7"/>
    <w:multiLevelType w:val="hybridMultilevel"/>
    <w:tmpl w:val="2136811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7">
    <w:nsid w:val="64206E27"/>
    <w:multiLevelType w:val="hybridMultilevel"/>
    <w:tmpl w:val="972CDF0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4E72EB0"/>
    <w:multiLevelType w:val="hybridMultilevel"/>
    <w:tmpl w:val="896C5B8A"/>
    <w:lvl w:ilvl="0" w:tplc="B01EFB74">
      <w:start w:val="1"/>
      <w:numFmt w:val="decimal"/>
      <w:lvlText w:val="%1)"/>
      <w:lvlJc w:val="left"/>
      <w:pPr>
        <w:tabs>
          <w:tab w:val="num" w:pos="1107"/>
        </w:tabs>
        <w:ind w:left="1107" w:hanging="397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>
    <w:nsid w:val="6B296160"/>
    <w:multiLevelType w:val="hybridMultilevel"/>
    <w:tmpl w:val="B33234A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>
    <w:nsid w:val="6C066E92"/>
    <w:multiLevelType w:val="hybridMultilevel"/>
    <w:tmpl w:val="972CDF02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>
    <w:nsid w:val="74D842E7"/>
    <w:multiLevelType w:val="hybridMultilevel"/>
    <w:tmpl w:val="A0FA1A6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42">
    <w:nsid w:val="76305F8F"/>
    <w:multiLevelType w:val="hybridMultilevel"/>
    <w:tmpl w:val="8B06F3BE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>
    <w:nsid w:val="77AF33E7"/>
    <w:multiLevelType w:val="hybridMultilevel"/>
    <w:tmpl w:val="6FB4A47E"/>
    <w:lvl w:ilvl="0" w:tplc="4DD67514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4">
    <w:nsid w:val="77E84388"/>
    <w:multiLevelType w:val="hybridMultilevel"/>
    <w:tmpl w:val="8A36D68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35"/>
  </w:num>
  <w:num w:numId="4">
    <w:abstractNumId w:val="44"/>
  </w:num>
  <w:num w:numId="5">
    <w:abstractNumId w:val="21"/>
  </w:num>
  <w:num w:numId="6">
    <w:abstractNumId w:val="3"/>
  </w:num>
  <w:num w:numId="7">
    <w:abstractNumId w:val="17"/>
  </w:num>
  <w:num w:numId="8">
    <w:abstractNumId w:val="9"/>
  </w:num>
  <w:num w:numId="9">
    <w:abstractNumId w:val="41"/>
  </w:num>
  <w:num w:numId="10">
    <w:abstractNumId w:val="11"/>
  </w:num>
  <w:num w:numId="11">
    <w:abstractNumId w:val="28"/>
  </w:num>
  <w:num w:numId="12">
    <w:abstractNumId w:val="36"/>
  </w:num>
  <w:num w:numId="13">
    <w:abstractNumId w:val="12"/>
  </w:num>
  <w:num w:numId="14">
    <w:abstractNumId w:val="39"/>
  </w:num>
  <w:num w:numId="15">
    <w:abstractNumId w:val="13"/>
  </w:num>
  <w:num w:numId="16">
    <w:abstractNumId w:val="8"/>
  </w:num>
  <w:num w:numId="17">
    <w:abstractNumId w:val="42"/>
  </w:num>
  <w:num w:numId="18">
    <w:abstractNumId w:val="29"/>
  </w:num>
  <w:num w:numId="19">
    <w:abstractNumId w:val="25"/>
  </w:num>
  <w:num w:numId="20">
    <w:abstractNumId w:val="24"/>
  </w:num>
  <w:num w:numId="21">
    <w:abstractNumId w:val="33"/>
  </w:num>
  <w:num w:numId="22">
    <w:abstractNumId w:val="6"/>
  </w:num>
  <w:num w:numId="23">
    <w:abstractNumId w:val="16"/>
  </w:num>
  <w:num w:numId="24">
    <w:abstractNumId w:val="26"/>
  </w:num>
  <w:num w:numId="25">
    <w:abstractNumId w:val="34"/>
  </w:num>
  <w:num w:numId="26">
    <w:abstractNumId w:val="20"/>
  </w:num>
  <w:num w:numId="27">
    <w:abstractNumId w:val="18"/>
  </w:num>
  <w:num w:numId="28">
    <w:abstractNumId w:val="32"/>
  </w:num>
  <w:num w:numId="29">
    <w:abstractNumId w:val="22"/>
  </w:num>
  <w:num w:numId="30">
    <w:abstractNumId w:val="23"/>
  </w:num>
  <w:num w:numId="31">
    <w:abstractNumId w:val="31"/>
  </w:num>
  <w:num w:numId="32">
    <w:abstractNumId w:val="1"/>
  </w:num>
  <w:num w:numId="33">
    <w:abstractNumId w:val="30"/>
  </w:num>
  <w:num w:numId="34">
    <w:abstractNumId w:val="38"/>
  </w:num>
  <w:num w:numId="35">
    <w:abstractNumId w:val="15"/>
  </w:num>
  <w:num w:numId="36">
    <w:abstractNumId w:val="7"/>
  </w:num>
  <w:num w:numId="37">
    <w:abstractNumId w:val="19"/>
  </w:num>
  <w:num w:numId="38">
    <w:abstractNumId w:val="5"/>
  </w:num>
  <w:num w:numId="39">
    <w:abstractNumId w:val="4"/>
  </w:num>
  <w:num w:numId="40">
    <w:abstractNumId w:val="43"/>
  </w:num>
  <w:num w:numId="41">
    <w:abstractNumId w:val="37"/>
  </w:num>
  <w:num w:numId="42">
    <w:abstractNumId w:val="2"/>
  </w:num>
  <w:num w:numId="43">
    <w:abstractNumId w:val="14"/>
  </w:num>
  <w:num w:numId="44">
    <w:abstractNumId w:val="40"/>
  </w:num>
  <w:num w:numId="45">
    <w:abstractNumId w:val="1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357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7CC6"/>
    <w:rsid w:val="000013DC"/>
    <w:rsid w:val="00002D12"/>
    <w:rsid w:val="00007270"/>
    <w:rsid w:val="00012050"/>
    <w:rsid w:val="00014723"/>
    <w:rsid w:val="0001525C"/>
    <w:rsid w:val="00015525"/>
    <w:rsid w:val="00017448"/>
    <w:rsid w:val="00017DF9"/>
    <w:rsid w:val="0002098C"/>
    <w:rsid w:val="000229E4"/>
    <w:rsid w:val="00023089"/>
    <w:rsid w:val="00024CED"/>
    <w:rsid w:val="00025F7B"/>
    <w:rsid w:val="00027160"/>
    <w:rsid w:val="00032253"/>
    <w:rsid w:val="00032321"/>
    <w:rsid w:val="00033067"/>
    <w:rsid w:val="000362A0"/>
    <w:rsid w:val="00040414"/>
    <w:rsid w:val="000433FE"/>
    <w:rsid w:val="00043C07"/>
    <w:rsid w:val="00044960"/>
    <w:rsid w:val="00051779"/>
    <w:rsid w:val="0005326C"/>
    <w:rsid w:val="000558E0"/>
    <w:rsid w:val="00056479"/>
    <w:rsid w:val="0005656D"/>
    <w:rsid w:val="00056EC2"/>
    <w:rsid w:val="00057D49"/>
    <w:rsid w:val="00061427"/>
    <w:rsid w:val="00062A7C"/>
    <w:rsid w:val="00062F7A"/>
    <w:rsid w:val="000704D5"/>
    <w:rsid w:val="00075846"/>
    <w:rsid w:val="000759AD"/>
    <w:rsid w:val="00080ACE"/>
    <w:rsid w:val="00080C6A"/>
    <w:rsid w:val="000831FF"/>
    <w:rsid w:val="00084BBA"/>
    <w:rsid w:val="000866BC"/>
    <w:rsid w:val="00092B95"/>
    <w:rsid w:val="00094C8F"/>
    <w:rsid w:val="00097D8E"/>
    <w:rsid w:val="000A008E"/>
    <w:rsid w:val="000A26C1"/>
    <w:rsid w:val="000A6985"/>
    <w:rsid w:val="000A6D22"/>
    <w:rsid w:val="000A704D"/>
    <w:rsid w:val="000A7AE1"/>
    <w:rsid w:val="000B02DE"/>
    <w:rsid w:val="000B3FFF"/>
    <w:rsid w:val="000B51A7"/>
    <w:rsid w:val="000B5D3B"/>
    <w:rsid w:val="000B74B6"/>
    <w:rsid w:val="000C4D62"/>
    <w:rsid w:val="000C7CA6"/>
    <w:rsid w:val="000D2247"/>
    <w:rsid w:val="000D297E"/>
    <w:rsid w:val="000D4377"/>
    <w:rsid w:val="000D7CC6"/>
    <w:rsid w:val="000E055B"/>
    <w:rsid w:val="000E1025"/>
    <w:rsid w:val="000E1A0F"/>
    <w:rsid w:val="000E48A7"/>
    <w:rsid w:val="000E7A88"/>
    <w:rsid w:val="000F0348"/>
    <w:rsid w:val="000F5306"/>
    <w:rsid w:val="0010670C"/>
    <w:rsid w:val="00111377"/>
    <w:rsid w:val="00115E64"/>
    <w:rsid w:val="00116F2C"/>
    <w:rsid w:val="00117593"/>
    <w:rsid w:val="0012214C"/>
    <w:rsid w:val="001232B6"/>
    <w:rsid w:val="00125A49"/>
    <w:rsid w:val="00127737"/>
    <w:rsid w:val="00142FC5"/>
    <w:rsid w:val="00144073"/>
    <w:rsid w:val="00145429"/>
    <w:rsid w:val="00151157"/>
    <w:rsid w:val="00155E9A"/>
    <w:rsid w:val="00157742"/>
    <w:rsid w:val="001622C5"/>
    <w:rsid w:val="00162B1C"/>
    <w:rsid w:val="0016634D"/>
    <w:rsid w:val="00170877"/>
    <w:rsid w:val="00174195"/>
    <w:rsid w:val="001749D4"/>
    <w:rsid w:val="00177EFD"/>
    <w:rsid w:val="001812F1"/>
    <w:rsid w:val="001835F2"/>
    <w:rsid w:val="00183698"/>
    <w:rsid w:val="00184FC5"/>
    <w:rsid w:val="00187C2D"/>
    <w:rsid w:val="0019093F"/>
    <w:rsid w:val="0019172A"/>
    <w:rsid w:val="00192C05"/>
    <w:rsid w:val="001A00D0"/>
    <w:rsid w:val="001A24DE"/>
    <w:rsid w:val="001A433A"/>
    <w:rsid w:val="001A5B8B"/>
    <w:rsid w:val="001A6B4B"/>
    <w:rsid w:val="001A76BE"/>
    <w:rsid w:val="001A776F"/>
    <w:rsid w:val="001B0788"/>
    <w:rsid w:val="001B0AAE"/>
    <w:rsid w:val="001B5602"/>
    <w:rsid w:val="001B7835"/>
    <w:rsid w:val="001C0A77"/>
    <w:rsid w:val="001C2CD1"/>
    <w:rsid w:val="001C34A2"/>
    <w:rsid w:val="001C7090"/>
    <w:rsid w:val="001D1DB4"/>
    <w:rsid w:val="001D366C"/>
    <w:rsid w:val="001D5FE8"/>
    <w:rsid w:val="001D6CD9"/>
    <w:rsid w:val="001E580B"/>
    <w:rsid w:val="001E5945"/>
    <w:rsid w:val="001E6349"/>
    <w:rsid w:val="001F0CAD"/>
    <w:rsid w:val="001F2405"/>
    <w:rsid w:val="001F764F"/>
    <w:rsid w:val="00200223"/>
    <w:rsid w:val="0020123F"/>
    <w:rsid w:val="00204436"/>
    <w:rsid w:val="00210B98"/>
    <w:rsid w:val="002136AA"/>
    <w:rsid w:val="00213D18"/>
    <w:rsid w:val="0022068C"/>
    <w:rsid w:val="00222456"/>
    <w:rsid w:val="002331F6"/>
    <w:rsid w:val="00243E48"/>
    <w:rsid w:val="00244796"/>
    <w:rsid w:val="002447AB"/>
    <w:rsid w:val="0024757A"/>
    <w:rsid w:val="00247A6C"/>
    <w:rsid w:val="00257D86"/>
    <w:rsid w:val="002619A5"/>
    <w:rsid w:val="0026275D"/>
    <w:rsid w:val="002656B2"/>
    <w:rsid w:val="002662F6"/>
    <w:rsid w:val="002729CA"/>
    <w:rsid w:val="00272BDB"/>
    <w:rsid w:val="00273C9D"/>
    <w:rsid w:val="00273E1B"/>
    <w:rsid w:val="00274683"/>
    <w:rsid w:val="00274ADC"/>
    <w:rsid w:val="002753A9"/>
    <w:rsid w:val="00275487"/>
    <w:rsid w:val="00275DD2"/>
    <w:rsid w:val="00276CEE"/>
    <w:rsid w:val="00280E30"/>
    <w:rsid w:val="00280F92"/>
    <w:rsid w:val="002816CE"/>
    <w:rsid w:val="00282326"/>
    <w:rsid w:val="0028283E"/>
    <w:rsid w:val="002941B8"/>
    <w:rsid w:val="00294634"/>
    <w:rsid w:val="002975C3"/>
    <w:rsid w:val="002A0700"/>
    <w:rsid w:val="002A1FE4"/>
    <w:rsid w:val="002A3175"/>
    <w:rsid w:val="002A50BD"/>
    <w:rsid w:val="002A574E"/>
    <w:rsid w:val="002B173E"/>
    <w:rsid w:val="002B3837"/>
    <w:rsid w:val="002B54BB"/>
    <w:rsid w:val="002C24F6"/>
    <w:rsid w:val="002C3D17"/>
    <w:rsid w:val="002C3DE2"/>
    <w:rsid w:val="002C41A6"/>
    <w:rsid w:val="002C46BA"/>
    <w:rsid w:val="002C4A29"/>
    <w:rsid w:val="002C63C7"/>
    <w:rsid w:val="002D1F41"/>
    <w:rsid w:val="002D373C"/>
    <w:rsid w:val="002D40BE"/>
    <w:rsid w:val="002D5CC1"/>
    <w:rsid w:val="002D7A2F"/>
    <w:rsid w:val="002E0CEF"/>
    <w:rsid w:val="002E0FF5"/>
    <w:rsid w:val="002E2CD1"/>
    <w:rsid w:val="002E3117"/>
    <w:rsid w:val="002E32A5"/>
    <w:rsid w:val="002E4379"/>
    <w:rsid w:val="002E6D7F"/>
    <w:rsid w:val="002F0403"/>
    <w:rsid w:val="002F14F9"/>
    <w:rsid w:val="002F1597"/>
    <w:rsid w:val="002F2550"/>
    <w:rsid w:val="002F4325"/>
    <w:rsid w:val="002F56C3"/>
    <w:rsid w:val="002F59BC"/>
    <w:rsid w:val="002F6860"/>
    <w:rsid w:val="003011DA"/>
    <w:rsid w:val="0030125E"/>
    <w:rsid w:val="00302026"/>
    <w:rsid w:val="003036AD"/>
    <w:rsid w:val="0030520D"/>
    <w:rsid w:val="003077FA"/>
    <w:rsid w:val="00307D2B"/>
    <w:rsid w:val="00314C1F"/>
    <w:rsid w:val="00314C48"/>
    <w:rsid w:val="003234AF"/>
    <w:rsid w:val="00325C7F"/>
    <w:rsid w:val="00326449"/>
    <w:rsid w:val="00327B5A"/>
    <w:rsid w:val="00327EA4"/>
    <w:rsid w:val="00330432"/>
    <w:rsid w:val="00331E3C"/>
    <w:rsid w:val="00333A34"/>
    <w:rsid w:val="00333FE5"/>
    <w:rsid w:val="00335D9B"/>
    <w:rsid w:val="00336AAF"/>
    <w:rsid w:val="00337138"/>
    <w:rsid w:val="00337174"/>
    <w:rsid w:val="00337F30"/>
    <w:rsid w:val="003414FA"/>
    <w:rsid w:val="00341698"/>
    <w:rsid w:val="00344442"/>
    <w:rsid w:val="003502D5"/>
    <w:rsid w:val="003513EE"/>
    <w:rsid w:val="00354486"/>
    <w:rsid w:val="003549C9"/>
    <w:rsid w:val="003567C2"/>
    <w:rsid w:val="00356FB3"/>
    <w:rsid w:val="003573C2"/>
    <w:rsid w:val="0035774C"/>
    <w:rsid w:val="0036112D"/>
    <w:rsid w:val="003614EA"/>
    <w:rsid w:val="00364431"/>
    <w:rsid w:val="0036614E"/>
    <w:rsid w:val="003666D3"/>
    <w:rsid w:val="00371D67"/>
    <w:rsid w:val="00372EA5"/>
    <w:rsid w:val="00374DB8"/>
    <w:rsid w:val="00375795"/>
    <w:rsid w:val="00376655"/>
    <w:rsid w:val="0038187E"/>
    <w:rsid w:val="003818F0"/>
    <w:rsid w:val="00381ADA"/>
    <w:rsid w:val="00382320"/>
    <w:rsid w:val="00384DAE"/>
    <w:rsid w:val="00387D0E"/>
    <w:rsid w:val="00390730"/>
    <w:rsid w:val="00392125"/>
    <w:rsid w:val="003A1220"/>
    <w:rsid w:val="003A4549"/>
    <w:rsid w:val="003A6C20"/>
    <w:rsid w:val="003A77EA"/>
    <w:rsid w:val="003B19AB"/>
    <w:rsid w:val="003B3F42"/>
    <w:rsid w:val="003C0BE2"/>
    <w:rsid w:val="003C2EB4"/>
    <w:rsid w:val="003C3A80"/>
    <w:rsid w:val="003C4018"/>
    <w:rsid w:val="003C44EC"/>
    <w:rsid w:val="003D4B52"/>
    <w:rsid w:val="003D54F1"/>
    <w:rsid w:val="003D65FF"/>
    <w:rsid w:val="003E174F"/>
    <w:rsid w:val="003E28A8"/>
    <w:rsid w:val="003E3470"/>
    <w:rsid w:val="003E450E"/>
    <w:rsid w:val="003E5CE8"/>
    <w:rsid w:val="003E65B5"/>
    <w:rsid w:val="003E77D0"/>
    <w:rsid w:val="003F2778"/>
    <w:rsid w:val="003F3B20"/>
    <w:rsid w:val="0040051D"/>
    <w:rsid w:val="00400C32"/>
    <w:rsid w:val="00403B9D"/>
    <w:rsid w:val="00412A22"/>
    <w:rsid w:val="00415EAC"/>
    <w:rsid w:val="00420759"/>
    <w:rsid w:val="00421FD2"/>
    <w:rsid w:val="00422046"/>
    <w:rsid w:val="00422E14"/>
    <w:rsid w:val="004241FF"/>
    <w:rsid w:val="0042497A"/>
    <w:rsid w:val="00425185"/>
    <w:rsid w:val="0043127D"/>
    <w:rsid w:val="0043482B"/>
    <w:rsid w:val="00435277"/>
    <w:rsid w:val="00435666"/>
    <w:rsid w:val="00436AB1"/>
    <w:rsid w:val="00437214"/>
    <w:rsid w:val="00437D82"/>
    <w:rsid w:val="004408AE"/>
    <w:rsid w:val="00443B0C"/>
    <w:rsid w:val="00452F80"/>
    <w:rsid w:val="00453040"/>
    <w:rsid w:val="00456CA3"/>
    <w:rsid w:val="00456DEB"/>
    <w:rsid w:val="00461515"/>
    <w:rsid w:val="004650E9"/>
    <w:rsid w:val="00465545"/>
    <w:rsid w:val="00466C51"/>
    <w:rsid w:val="00467353"/>
    <w:rsid w:val="00470C10"/>
    <w:rsid w:val="0047108B"/>
    <w:rsid w:val="004725C8"/>
    <w:rsid w:val="004736D1"/>
    <w:rsid w:val="00476CEE"/>
    <w:rsid w:val="00477FD8"/>
    <w:rsid w:val="00480F24"/>
    <w:rsid w:val="004818E6"/>
    <w:rsid w:val="00483B64"/>
    <w:rsid w:val="00483F41"/>
    <w:rsid w:val="004857FF"/>
    <w:rsid w:val="004861AB"/>
    <w:rsid w:val="0048797C"/>
    <w:rsid w:val="00490811"/>
    <w:rsid w:val="00491441"/>
    <w:rsid w:val="004927B5"/>
    <w:rsid w:val="00493334"/>
    <w:rsid w:val="00494268"/>
    <w:rsid w:val="00495598"/>
    <w:rsid w:val="004960BC"/>
    <w:rsid w:val="00496D50"/>
    <w:rsid w:val="00497BF9"/>
    <w:rsid w:val="004A3F94"/>
    <w:rsid w:val="004B01B1"/>
    <w:rsid w:val="004B11EC"/>
    <w:rsid w:val="004B153E"/>
    <w:rsid w:val="004B487E"/>
    <w:rsid w:val="004B7373"/>
    <w:rsid w:val="004C4123"/>
    <w:rsid w:val="004C4739"/>
    <w:rsid w:val="004C59CF"/>
    <w:rsid w:val="004D20A5"/>
    <w:rsid w:val="004D2105"/>
    <w:rsid w:val="004D3689"/>
    <w:rsid w:val="004D6A90"/>
    <w:rsid w:val="004E2744"/>
    <w:rsid w:val="004E77F0"/>
    <w:rsid w:val="004F08EE"/>
    <w:rsid w:val="004F1DD5"/>
    <w:rsid w:val="004F348C"/>
    <w:rsid w:val="004F6F37"/>
    <w:rsid w:val="004F7BBB"/>
    <w:rsid w:val="005007F1"/>
    <w:rsid w:val="005015B2"/>
    <w:rsid w:val="00503030"/>
    <w:rsid w:val="005056B4"/>
    <w:rsid w:val="005123D9"/>
    <w:rsid w:val="0051296A"/>
    <w:rsid w:val="0051325E"/>
    <w:rsid w:val="0052195D"/>
    <w:rsid w:val="005225E8"/>
    <w:rsid w:val="0052289A"/>
    <w:rsid w:val="00524EFD"/>
    <w:rsid w:val="00525E9B"/>
    <w:rsid w:val="00527EA6"/>
    <w:rsid w:val="00530A46"/>
    <w:rsid w:val="00531678"/>
    <w:rsid w:val="00533615"/>
    <w:rsid w:val="00534F6D"/>
    <w:rsid w:val="00536740"/>
    <w:rsid w:val="005379D3"/>
    <w:rsid w:val="00541A1B"/>
    <w:rsid w:val="00542210"/>
    <w:rsid w:val="0054484D"/>
    <w:rsid w:val="00544B59"/>
    <w:rsid w:val="00554E77"/>
    <w:rsid w:val="00560CA1"/>
    <w:rsid w:val="00561D25"/>
    <w:rsid w:val="005621E1"/>
    <w:rsid w:val="005625B5"/>
    <w:rsid w:val="005637C2"/>
    <w:rsid w:val="005640FB"/>
    <w:rsid w:val="00570994"/>
    <w:rsid w:val="00571E8C"/>
    <w:rsid w:val="005751CD"/>
    <w:rsid w:val="00575A30"/>
    <w:rsid w:val="00575BA3"/>
    <w:rsid w:val="0057618D"/>
    <w:rsid w:val="00576BC3"/>
    <w:rsid w:val="00576C44"/>
    <w:rsid w:val="00585585"/>
    <w:rsid w:val="005910A9"/>
    <w:rsid w:val="005911B8"/>
    <w:rsid w:val="005949A1"/>
    <w:rsid w:val="00594A1C"/>
    <w:rsid w:val="005A071C"/>
    <w:rsid w:val="005A0F49"/>
    <w:rsid w:val="005A33B9"/>
    <w:rsid w:val="005A78CA"/>
    <w:rsid w:val="005B012F"/>
    <w:rsid w:val="005B05F6"/>
    <w:rsid w:val="005B1DD7"/>
    <w:rsid w:val="005B2F58"/>
    <w:rsid w:val="005B3245"/>
    <w:rsid w:val="005B399D"/>
    <w:rsid w:val="005B3AD9"/>
    <w:rsid w:val="005B42FC"/>
    <w:rsid w:val="005B5DFC"/>
    <w:rsid w:val="005B73BA"/>
    <w:rsid w:val="005B7D6C"/>
    <w:rsid w:val="005C3651"/>
    <w:rsid w:val="005C3889"/>
    <w:rsid w:val="005C4E8B"/>
    <w:rsid w:val="005C5D3D"/>
    <w:rsid w:val="005C7342"/>
    <w:rsid w:val="005D1ECD"/>
    <w:rsid w:val="005D315A"/>
    <w:rsid w:val="005D3EC5"/>
    <w:rsid w:val="005D5D03"/>
    <w:rsid w:val="005D6CE6"/>
    <w:rsid w:val="005D7DD3"/>
    <w:rsid w:val="005E00C0"/>
    <w:rsid w:val="005E01A8"/>
    <w:rsid w:val="005E7E5E"/>
    <w:rsid w:val="005F015F"/>
    <w:rsid w:val="005F3E13"/>
    <w:rsid w:val="005F5B2D"/>
    <w:rsid w:val="005F75C0"/>
    <w:rsid w:val="00607632"/>
    <w:rsid w:val="006144E3"/>
    <w:rsid w:val="00615DAA"/>
    <w:rsid w:val="00621F9C"/>
    <w:rsid w:val="00622E0D"/>
    <w:rsid w:val="00626875"/>
    <w:rsid w:val="006279DE"/>
    <w:rsid w:val="00627DA7"/>
    <w:rsid w:val="00635A8B"/>
    <w:rsid w:val="00641EB1"/>
    <w:rsid w:val="00646306"/>
    <w:rsid w:val="006473B2"/>
    <w:rsid w:val="00651DDD"/>
    <w:rsid w:val="006539AC"/>
    <w:rsid w:val="00662BC9"/>
    <w:rsid w:val="006632A6"/>
    <w:rsid w:val="00667947"/>
    <w:rsid w:val="00673102"/>
    <w:rsid w:val="00674A69"/>
    <w:rsid w:val="00675F82"/>
    <w:rsid w:val="00677EFE"/>
    <w:rsid w:val="00684861"/>
    <w:rsid w:val="00685B87"/>
    <w:rsid w:val="006913FE"/>
    <w:rsid w:val="00691CD9"/>
    <w:rsid w:val="00692E8C"/>
    <w:rsid w:val="00693AAA"/>
    <w:rsid w:val="00693B54"/>
    <w:rsid w:val="00694358"/>
    <w:rsid w:val="00694EEF"/>
    <w:rsid w:val="006957C7"/>
    <w:rsid w:val="00696F21"/>
    <w:rsid w:val="006A00AA"/>
    <w:rsid w:val="006A07B8"/>
    <w:rsid w:val="006A0B4E"/>
    <w:rsid w:val="006A1D98"/>
    <w:rsid w:val="006A2CFE"/>
    <w:rsid w:val="006A41EE"/>
    <w:rsid w:val="006B124E"/>
    <w:rsid w:val="006B1DC3"/>
    <w:rsid w:val="006B3D46"/>
    <w:rsid w:val="006B4496"/>
    <w:rsid w:val="006B5B5E"/>
    <w:rsid w:val="006B689A"/>
    <w:rsid w:val="006C2516"/>
    <w:rsid w:val="006C330F"/>
    <w:rsid w:val="006C3CF7"/>
    <w:rsid w:val="006C5708"/>
    <w:rsid w:val="006C5A7A"/>
    <w:rsid w:val="006C5EC7"/>
    <w:rsid w:val="006D0C44"/>
    <w:rsid w:val="006D114D"/>
    <w:rsid w:val="006D2436"/>
    <w:rsid w:val="006D3434"/>
    <w:rsid w:val="006D4DCF"/>
    <w:rsid w:val="006E004E"/>
    <w:rsid w:val="006E1A16"/>
    <w:rsid w:val="006E31AA"/>
    <w:rsid w:val="006E6B7B"/>
    <w:rsid w:val="006E7C5B"/>
    <w:rsid w:val="006F052D"/>
    <w:rsid w:val="006F12B7"/>
    <w:rsid w:val="006F236B"/>
    <w:rsid w:val="006F352C"/>
    <w:rsid w:val="006F3BB1"/>
    <w:rsid w:val="006F62A5"/>
    <w:rsid w:val="00700350"/>
    <w:rsid w:val="00700A44"/>
    <w:rsid w:val="00701A65"/>
    <w:rsid w:val="00704903"/>
    <w:rsid w:val="00711AE4"/>
    <w:rsid w:val="00712943"/>
    <w:rsid w:val="007130C8"/>
    <w:rsid w:val="00713105"/>
    <w:rsid w:val="0071394A"/>
    <w:rsid w:val="007144E0"/>
    <w:rsid w:val="00714C09"/>
    <w:rsid w:val="0071531A"/>
    <w:rsid w:val="00715F30"/>
    <w:rsid w:val="007160FC"/>
    <w:rsid w:val="00717114"/>
    <w:rsid w:val="007218BC"/>
    <w:rsid w:val="00723C4E"/>
    <w:rsid w:val="007259AC"/>
    <w:rsid w:val="00726DF5"/>
    <w:rsid w:val="00730765"/>
    <w:rsid w:val="00730964"/>
    <w:rsid w:val="007312F3"/>
    <w:rsid w:val="007315B8"/>
    <w:rsid w:val="00733301"/>
    <w:rsid w:val="00734CD0"/>
    <w:rsid w:val="00735509"/>
    <w:rsid w:val="007439FE"/>
    <w:rsid w:val="00744413"/>
    <w:rsid w:val="00744A44"/>
    <w:rsid w:val="0074579E"/>
    <w:rsid w:val="00750679"/>
    <w:rsid w:val="00750776"/>
    <w:rsid w:val="00753A3B"/>
    <w:rsid w:val="00754D7E"/>
    <w:rsid w:val="00755D02"/>
    <w:rsid w:val="00756D29"/>
    <w:rsid w:val="00760936"/>
    <w:rsid w:val="00761F9F"/>
    <w:rsid w:val="00762717"/>
    <w:rsid w:val="00763D99"/>
    <w:rsid w:val="0076402C"/>
    <w:rsid w:val="00765F6F"/>
    <w:rsid w:val="0076648D"/>
    <w:rsid w:val="00766DF2"/>
    <w:rsid w:val="00766FFB"/>
    <w:rsid w:val="00772ECD"/>
    <w:rsid w:val="00773BF8"/>
    <w:rsid w:val="00775DD4"/>
    <w:rsid w:val="0077684C"/>
    <w:rsid w:val="0078019D"/>
    <w:rsid w:val="007901FC"/>
    <w:rsid w:val="007910D1"/>
    <w:rsid w:val="00792BB2"/>
    <w:rsid w:val="00793102"/>
    <w:rsid w:val="00794236"/>
    <w:rsid w:val="007A16F0"/>
    <w:rsid w:val="007A1995"/>
    <w:rsid w:val="007A2449"/>
    <w:rsid w:val="007A7713"/>
    <w:rsid w:val="007B34A8"/>
    <w:rsid w:val="007B4279"/>
    <w:rsid w:val="007B643F"/>
    <w:rsid w:val="007B73F9"/>
    <w:rsid w:val="007C35E8"/>
    <w:rsid w:val="007C3FD4"/>
    <w:rsid w:val="007C61CC"/>
    <w:rsid w:val="007C7382"/>
    <w:rsid w:val="007D0998"/>
    <w:rsid w:val="007D20BC"/>
    <w:rsid w:val="007D49A2"/>
    <w:rsid w:val="007D558F"/>
    <w:rsid w:val="007D5A75"/>
    <w:rsid w:val="007E1A62"/>
    <w:rsid w:val="007E2758"/>
    <w:rsid w:val="007E4397"/>
    <w:rsid w:val="007E4918"/>
    <w:rsid w:val="007E6741"/>
    <w:rsid w:val="007F1B12"/>
    <w:rsid w:val="007F3200"/>
    <w:rsid w:val="007F4CAF"/>
    <w:rsid w:val="007F5CED"/>
    <w:rsid w:val="007F5CEE"/>
    <w:rsid w:val="007F7C78"/>
    <w:rsid w:val="008016D5"/>
    <w:rsid w:val="00802C0F"/>
    <w:rsid w:val="00804462"/>
    <w:rsid w:val="00805C44"/>
    <w:rsid w:val="00806354"/>
    <w:rsid w:val="00810943"/>
    <w:rsid w:val="00810B26"/>
    <w:rsid w:val="0081179B"/>
    <w:rsid w:val="00812BBD"/>
    <w:rsid w:val="008131F0"/>
    <w:rsid w:val="008159F8"/>
    <w:rsid w:val="00817FB4"/>
    <w:rsid w:val="00820441"/>
    <w:rsid w:val="00822793"/>
    <w:rsid w:val="00826495"/>
    <w:rsid w:val="008268DC"/>
    <w:rsid w:val="008276B4"/>
    <w:rsid w:val="00834EB0"/>
    <w:rsid w:val="00841E65"/>
    <w:rsid w:val="00844177"/>
    <w:rsid w:val="008453AA"/>
    <w:rsid w:val="008517C0"/>
    <w:rsid w:val="008517D1"/>
    <w:rsid w:val="008529F4"/>
    <w:rsid w:val="00855698"/>
    <w:rsid w:val="00861160"/>
    <w:rsid w:val="00861699"/>
    <w:rsid w:val="00861F5F"/>
    <w:rsid w:val="00863842"/>
    <w:rsid w:val="00864363"/>
    <w:rsid w:val="00865CC7"/>
    <w:rsid w:val="00871A82"/>
    <w:rsid w:val="008725D3"/>
    <w:rsid w:val="00872E3F"/>
    <w:rsid w:val="0087355D"/>
    <w:rsid w:val="00873799"/>
    <w:rsid w:val="00874D9E"/>
    <w:rsid w:val="00877CC2"/>
    <w:rsid w:val="00882021"/>
    <w:rsid w:val="00883D74"/>
    <w:rsid w:val="00886F0C"/>
    <w:rsid w:val="008874D4"/>
    <w:rsid w:val="00891722"/>
    <w:rsid w:val="00891D7C"/>
    <w:rsid w:val="00892792"/>
    <w:rsid w:val="00897BC1"/>
    <w:rsid w:val="008A13FC"/>
    <w:rsid w:val="008A454A"/>
    <w:rsid w:val="008A4649"/>
    <w:rsid w:val="008A4C3D"/>
    <w:rsid w:val="008A4C7F"/>
    <w:rsid w:val="008A756F"/>
    <w:rsid w:val="008B1094"/>
    <w:rsid w:val="008B4279"/>
    <w:rsid w:val="008B592E"/>
    <w:rsid w:val="008B5A26"/>
    <w:rsid w:val="008B634A"/>
    <w:rsid w:val="008B749A"/>
    <w:rsid w:val="008B7E89"/>
    <w:rsid w:val="008C04C0"/>
    <w:rsid w:val="008C0AC3"/>
    <w:rsid w:val="008C0C74"/>
    <w:rsid w:val="008C16F5"/>
    <w:rsid w:val="008C2553"/>
    <w:rsid w:val="008C3924"/>
    <w:rsid w:val="008C48E9"/>
    <w:rsid w:val="008C5E75"/>
    <w:rsid w:val="008D082C"/>
    <w:rsid w:val="008D138B"/>
    <w:rsid w:val="008D3A72"/>
    <w:rsid w:val="008D4191"/>
    <w:rsid w:val="008D699D"/>
    <w:rsid w:val="008D6A8C"/>
    <w:rsid w:val="008D797A"/>
    <w:rsid w:val="008E1AA5"/>
    <w:rsid w:val="008E246C"/>
    <w:rsid w:val="008E4757"/>
    <w:rsid w:val="008E6961"/>
    <w:rsid w:val="008E6E45"/>
    <w:rsid w:val="008F0444"/>
    <w:rsid w:val="008F31F8"/>
    <w:rsid w:val="008F4D6F"/>
    <w:rsid w:val="008F4DE1"/>
    <w:rsid w:val="008F5706"/>
    <w:rsid w:val="008F68F3"/>
    <w:rsid w:val="0090040F"/>
    <w:rsid w:val="00903707"/>
    <w:rsid w:val="00903739"/>
    <w:rsid w:val="00903F40"/>
    <w:rsid w:val="009052D4"/>
    <w:rsid w:val="0090724F"/>
    <w:rsid w:val="00911B3D"/>
    <w:rsid w:val="00913612"/>
    <w:rsid w:val="00916B88"/>
    <w:rsid w:val="00923C2F"/>
    <w:rsid w:val="00925BC6"/>
    <w:rsid w:val="00930F41"/>
    <w:rsid w:val="0093144E"/>
    <w:rsid w:val="0093288D"/>
    <w:rsid w:val="00934C6F"/>
    <w:rsid w:val="00944DB4"/>
    <w:rsid w:val="00945043"/>
    <w:rsid w:val="00946386"/>
    <w:rsid w:val="00950B09"/>
    <w:rsid w:val="0095207C"/>
    <w:rsid w:val="00954621"/>
    <w:rsid w:val="0095794D"/>
    <w:rsid w:val="00961147"/>
    <w:rsid w:val="00961BB4"/>
    <w:rsid w:val="00961D9D"/>
    <w:rsid w:val="00961FAB"/>
    <w:rsid w:val="009623C0"/>
    <w:rsid w:val="00963FAC"/>
    <w:rsid w:val="0096543F"/>
    <w:rsid w:val="00966271"/>
    <w:rsid w:val="0096632A"/>
    <w:rsid w:val="00966DB1"/>
    <w:rsid w:val="00971B44"/>
    <w:rsid w:val="00971F54"/>
    <w:rsid w:val="009759A1"/>
    <w:rsid w:val="009772D4"/>
    <w:rsid w:val="00984A12"/>
    <w:rsid w:val="009871F5"/>
    <w:rsid w:val="0098729C"/>
    <w:rsid w:val="00992A95"/>
    <w:rsid w:val="0099669A"/>
    <w:rsid w:val="00997940"/>
    <w:rsid w:val="009A114C"/>
    <w:rsid w:val="009A1CFC"/>
    <w:rsid w:val="009A424B"/>
    <w:rsid w:val="009A4387"/>
    <w:rsid w:val="009A5AEA"/>
    <w:rsid w:val="009B0D58"/>
    <w:rsid w:val="009B13FB"/>
    <w:rsid w:val="009B5B79"/>
    <w:rsid w:val="009B5D2C"/>
    <w:rsid w:val="009C191B"/>
    <w:rsid w:val="009C28A8"/>
    <w:rsid w:val="009C33B4"/>
    <w:rsid w:val="009C35C9"/>
    <w:rsid w:val="009C529B"/>
    <w:rsid w:val="009C52DB"/>
    <w:rsid w:val="009C61E9"/>
    <w:rsid w:val="009C658A"/>
    <w:rsid w:val="009C6A71"/>
    <w:rsid w:val="009C7385"/>
    <w:rsid w:val="009D24D0"/>
    <w:rsid w:val="009D33D4"/>
    <w:rsid w:val="009D5CE0"/>
    <w:rsid w:val="009E0345"/>
    <w:rsid w:val="009E063E"/>
    <w:rsid w:val="009E2441"/>
    <w:rsid w:val="009E2458"/>
    <w:rsid w:val="009E6B7B"/>
    <w:rsid w:val="009F5023"/>
    <w:rsid w:val="009F7CFD"/>
    <w:rsid w:val="00A00D36"/>
    <w:rsid w:val="00A0202C"/>
    <w:rsid w:val="00A02D2A"/>
    <w:rsid w:val="00A04A1B"/>
    <w:rsid w:val="00A050ED"/>
    <w:rsid w:val="00A068A6"/>
    <w:rsid w:val="00A074F8"/>
    <w:rsid w:val="00A118FA"/>
    <w:rsid w:val="00A12D9F"/>
    <w:rsid w:val="00A17DB0"/>
    <w:rsid w:val="00A261E9"/>
    <w:rsid w:val="00A35AEA"/>
    <w:rsid w:val="00A366D3"/>
    <w:rsid w:val="00A37372"/>
    <w:rsid w:val="00A375BE"/>
    <w:rsid w:val="00A41197"/>
    <w:rsid w:val="00A4135F"/>
    <w:rsid w:val="00A4236F"/>
    <w:rsid w:val="00A461C2"/>
    <w:rsid w:val="00A52698"/>
    <w:rsid w:val="00A54DA7"/>
    <w:rsid w:val="00A57A0E"/>
    <w:rsid w:val="00A57A17"/>
    <w:rsid w:val="00A62285"/>
    <w:rsid w:val="00A62CD3"/>
    <w:rsid w:val="00A63B6B"/>
    <w:rsid w:val="00A64578"/>
    <w:rsid w:val="00A66A21"/>
    <w:rsid w:val="00A67EE2"/>
    <w:rsid w:val="00A709B3"/>
    <w:rsid w:val="00A725C8"/>
    <w:rsid w:val="00A73636"/>
    <w:rsid w:val="00A737D3"/>
    <w:rsid w:val="00A747E2"/>
    <w:rsid w:val="00A76CDA"/>
    <w:rsid w:val="00A77683"/>
    <w:rsid w:val="00A816F2"/>
    <w:rsid w:val="00A82F0E"/>
    <w:rsid w:val="00A8388B"/>
    <w:rsid w:val="00A84807"/>
    <w:rsid w:val="00A85341"/>
    <w:rsid w:val="00A909DF"/>
    <w:rsid w:val="00A91978"/>
    <w:rsid w:val="00A92BC6"/>
    <w:rsid w:val="00A949CA"/>
    <w:rsid w:val="00A96589"/>
    <w:rsid w:val="00A970DA"/>
    <w:rsid w:val="00A97B34"/>
    <w:rsid w:val="00AB40EF"/>
    <w:rsid w:val="00AB474A"/>
    <w:rsid w:val="00AB4B40"/>
    <w:rsid w:val="00AB4CE5"/>
    <w:rsid w:val="00AB4EDD"/>
    <w:rsid w:val="00AB5A48"/>
    <w:rsid w:val="00AC0305"/>
    <w:rsid w:val="00AC1BAA"/>
    <w:rsid w:val="00AC42C7"/>
    <w:rsid w:val="00AD51EE"/>
    <w:rsid w:val="00AD6799"/>
    <w:rsid w:val="00AE04D2"/>
    <w:rsid w:val="00AE195B"/>
    <w:rsid w:val="00AE3D2C"/>
    <w:rsid w:val="00AE43B8"/>
    <w:rsid w:val="00AE5569"/>
    <w:rsid w:val="00AE5CB5"/>
    <w:rsid w:val="00AF15F7"/>
    <w:rsid w:val="00AF1E39"/>
    <w:rsid w:val="00AF438D"/>
    <w:rsid w:val="00B010D1"/>
    <w:rsid w:val="00B027A3"/>
    <w:rsid w:val="00B061F8"/>
    <w:rsid w:val="00B0719C"/>
    <w:rsid w:val="00B10E27"/>
    <w:rsid w:val="00B1315D"/>
    <w:rsid w:val="00B21B31"/>
    <w:rsid w:val="00B223D0"/>
    <w:rsid w:val="00B23109"/>
    <w:rsid w:val="00B2539A"/>
    <w:rsid w:val="00B311DC"/>
    <w:rsid w:val="00B334E4"/>
    <w:rsid w:val="00B346E7"/>
    <w:rsid w:val="00B34F59"/>
    <w:rsid w:val="00B35899"/>
    <w:rsid w:val="00B3643A"/>
    <w:rsid w:val="00B40D8F"/>
    <w:rsid w:val="00B42E21"/>
    <w:rsid w:val="00B43718"/>
    <w:rsid w:val="00B4694F"/>
    <w:rsid w:val="00B50265"/>
    <w:rsid w:val="00B52396"/>
    <w:rsid w:val="00B5358C"/>
    <w:rsid w:val="00B568B1"/>
    <w:rsid w:val="00B577F3"/>
    <w:rsid w:val="00B57D11"/>
    <w:rsid w:val="00B57F38"/>
    <w:rsid w:val="00B57F84"/>
    <w:rsid w:val="00B6099E"/>
    <w:rsid w:val="00B6676B"/>
    <w:rsid w:val="00B705A7"/>
    <w:rsid w:val="00B7274E"/>
    <w:rsid w:val="00B73CDE"/>
    <w:rsid w:val="00B73DC5"/>
    <w:rsid w:val="00B762A2"/>
    <w:rsid w:val="00B80F48"/>
    <w:rsid w:val="00B8487A"/>
    <w:rsid w:val="00B901C4"/>
    <w:rsid w:val="00B940BD"/>
    <w:rsid w:val="00B95105"/>
    <w:rsid w:val="00B95797"/>
    <w:rsid w:val="00B96A01"/>
    <w:rsid w:val="00B96B22"/>
    <w:rsid w:val="00BA078E"/>
    <w:rsid w:val="00BA19D1"/>
    <w:rsid w:val="00BA33A3"/>
    <w:rsid w:val="00BA67C8"/>
    <w:rsid w:val="00BB6DED"/>
    <w:rsid w:val="00BC0046"/>
    <w:rsid w:val="00BC379B"/>
    <w:rsid w:val="00BC78F8"/>
    <w:rsid w:val="00BD1323"/>
    <w:rsid w:val="00BD369B"/>
    <w:rsid w:val="00BE07B6"/>
    <w:rsid w:val="00BE0D79"/>
    <w:rsid w:val="00BE12F1"/>
    <w:rsid w:val="00BE7765"/>
    <w:rsid w:val="00BF4D13"/>
    <w:rsid w:val="00BF5DF1"/>
    <w:rsid w:val="00BF6030"/>
    <w:rsid w:val="00BF6988"/>
    <w:rsid w:val="00C00963"/>
    <w:rsid w:val="00C017D0"/>
    <w:rsid w:val="00C04532"/>
    <w:rsid w:val="00C046C4"/>
    <w:rsid w:val="00C15082"/>
    <w:rsid w:val="00C15192"/>
    <w:rsid w:val="00C152E2"/>
    <w:rsid w:val="00C1531C"/>
    <w:rsid w:val="00C153CF"/>
    <w:rsid w:val="00C1719C"/>
    <w:rsid w:val="00C20177"/>
    <w:rsid w:val="00C21EE5"/>
    <w:rsid w:val="00C22A9B"/>
    <w:rsid w:val="00C232EE"/>
    <w:rsid w:val="00C26467"/>
    <w:rsid w:val="00C2652B"/>
    <w:rsid w:val="00C27148"/>
    <w:rsid w:val="00C278AE"/>
    <w:rsid w:val="00C3349E"/>
    <w:rsid w:val="00C35CBF"/>
    <w:rsid w:val="00C36119"/>
    <w:rsid w:val="00C41111"/>
    <w:rsid w:val="00C421BD"/>
    <w:rsid w:val="00C4290F"/>
    <w:rsid w:val="00C44AC3"/>
    <w:rsid w:val="00C46C49"/>
    <w:rsid w:val="00C572C5"/>
    <w:rsid w:val="00C60A75"/>
    <w:rsid w:val="00C61948"/>
    <w:rsid w:val="00C65528"/>
    <w:rsid w:val="00C65E96"/>
    <w:rsid w:val="00C7006B"/>
    <w:rsid w:val="00C70773"/>
    <w:rsid w:val="00C738DF"/>
    <w:rsid w:val="00C745D0"/>
    <w:rsid w:val="00C77187"/>
    <w:rsid w:val="00C803F9"/>
    <w:rsid w:val="00C80E76"/>
    <w:rsid w:val="00C81776"/>
    <w:rsid w:val="00C83F48"/>
    <w:rsid w:val="00C846D5"/>
    <w:rsid w:val="00C85FD4"/>
    <w:rsid w:val="00C91BED"/>
    <w:rsid w:val="00C926BA"/>
    <w:rsid w:val="00C93085"/>
    <w:rsid w:val="00C94DEE"/>
    <w:rsid w:val="00C9650D"/>
    <w:rsid w:val="00CA4031"/>
    <w:rsid w:val="00CA5F84"/>
    <w:rsid w:val="00CA6950"/>
    <w:rsid w:val="00CA6FD8"/>
    <w:rsid w:val="00CA729F"/>
    <w:rsid w:val="00CA7D3C"/>
    <w:rsid w:val="00CB0332"/>
    <w:rsid w:val="00CB2322"/>
    <w:rsid w:val="00CB672D"/>
    <w:rsid w:val="00CB6A69"/>
    <w:rsid w:val="00CC47DA"/>
    <w:rsid w:val="00CC4823"/>
    <w:rsid w:val="00CC78C2"/>
    <w:rsid w:val="00CD4387"/>
    <w:rsid w:val="00CD5D6F"/>
    <w:rsid w:val="00CE15DA"/>
    <w:rsid w:val="00CE3BAB"/>
    <w:rsid w:val="00CE5D16"/>
    <w:rsid w:val="00CE70A2"/>
    <w:rsid w:val="00CF169D"/>
    <w:rsid w:val="00CF1D38"/>
    <w:rsid w:val="00CF2DF6"/>
    <w:rsid w:val="00CF3B50"/>
    <w:rsid w:val="00CF4431"/>
    <w:rsid w:val="00CF5332"/>
    <w:rsid w:val="00CF5B9E"/>
    <w:rsid w:val="00D00B28"/>
    <w:rsid w:val="00D00F47"/>
    <w:rsid w:val="00D02A4D"/>
    <w:rsid w:val="00D03DC7"/>
    <w:rsid w:val="00D04788"/>
    <w:rsid w:val="00D04B44"/>
    <w:rsid w:val="00D04BAF"/>
    <w:rsid w:val="00D05BC3"/>
    <w:rsid w:val="00D110E7"/>
    <w:rsid w:val="00D117F6"/>
    <w:rsid w:val="00D12778"/>
    <w:rsid w:val="00D15E64"/>
    <w:rsid w:val="00D163A5"/>
    <w:rsid w:val="00D16F95"/>
    <w:rsid w:val="00D1785D"/>
    <w:rsid w:val="00D20ABB"/>
    <w:rsid w:val="00D20E85"/>
    <w:rsid w:val="00D22351"/>
    <w:rsid w:val="00D22827"/>
    <w:rsid w:val="00D30198"/>
    <w:rsid w:val="00D30AFF"/>
    <w:rsid w:val="00D31C77"/>
    <w:rsid w:val="00D324CB"/>
    <w:rsid w:val="00D3421F"/>
    <w:rsid w:val="00D34A59"/>
    <w:rsid w:val="00D357C9"/>
    <w:rsid w:val="00D35C46"/>
    <w:rsid w:val="00D36D75"/>
    <w:rsid w:val="00D53141"/>
    <w:rsid w:val="00D53153"/>
    <w:rsid w:val="00D55F6A"/>
    <w:rsid w:val="00D606AC"/>
    <w:rsid w:val="00D608F5"/>
    <w:rsid w:val="00D66F8B"/>
    <w:rsid w:val="00D72D77"/>
    <w:rsid w:val="00D7524C"/>
    <w:rsid w:val="00D756F7"/>
    <w:rsid w:val="00D75A35"/>
    <w:rsid w:val="00D776D9"/>
    <w:rsid w:val="00D84B3D"/>
    <w:rsid w:val="00D84D4D"/>
    <w:rsid w:val="00D8550A"/>
    <w:rsid w:val="00D8729E"/>
    <w:rsid w:val="00D91A52"/>
    <w:rsid w:val="00D964EC"/>
    <w:rsid w:val="00D96D2B"/>
    <w:rsid w:val="00D9797B"/>
    <w:rsid w:val="00DA0EF9"/>
    <w:rsid w:val="00DA7D06"/>
    <w:rsid w:val="00DB05A8"/>
    <w:rsid w:val="00DB0E54"/>
    <w:rsid w:val="00DB1792"/>
    <w:rsid w:val="00DB6D71"/>
    <w:rsid w:val="00DC1274"/>
    <w:rsid w:val="00DC13FB"/>
    <w:rsid w:val="00DC1538"/>
    <w:rsid w:val="00DC21CA"/>
    <w:rsid w:val="00DC2F4D"/>
    <w:rsid w:val="00DC6106"/>
    <w:rsid w:val="00DD110C"/>
    <w:rsid w:val="00DD6A40"/>
    <w:rsid w:val="00DD7368"/>
    <w:rsid w:val="00DE32D9"/>
    <w:rsid w:val="00DE5ABD"/>
    <w:rsid w:val="00DE5D71"/>
    <w:rsid w:val="00DE6685"/>
    <w:rsid w:val="00DE7889"/>
    <w:rsid w:val="00DE7B71"/>
    <w:rsid w:val="00DF0422"/>
    <w:rsid w:val="00DF2241"/>
    <w:rsid w:val="00DF39DD"/>
    <w:rsid w:val="00DF3B66"/>
    <w:rsid w:val="00DF5995"/>
    <w:rsid w:val="00DF6645"/>
    <w:rsid w:val="00DF77D5"/>
    <w:rsid w:val="00E007E4"/>
    <w:rsid w:val="00E0459B"/>
    <w:rsid w:val="00E04F5E"/>
    <w:rsid w:val="00E0657C"/>
    <w:rsid w:val="00E06B62"/>
    <w:rsid w:val="00E0770B"/>
    <w:rsid w:val="00E07AEB"/>
    <w:rsid w:val="00E07FC4"/>
    <w:rsid w:val="00E12CF9"/>
    <w:rsid w:val="00E153CD"/>
    <w:rsid w:val="00E1696A"/>
    <w:rsid w:val="00E17332"/>
    <w:rsid w:val="00E17DA4"/>
    <w:rsid w:val="00E20B4D"/>
    <w:rsid w:val="00E246AB"/>
    <w:rsid w:val="00E24F91"/>
    <w:rsid w:val="00E25017"/>
    <w:rsid w:val="00E271B9"/>
    <w:rsid w:val="00E3129C"/>
    <w:rsid w:val="00E319A4"/>
    <w:rsid w:val="00E319F1"/>
    <w:rsid w:val="00E33B47"/>
    <w:rsid w:val="00E378B1"/>
    <w:rsid w:val="00E37B86"/>
    <w:rsid w:val="00E42260"/>
    <w:rsid w:val="00E42AD0"/>
    <w:rsid w:val="00E43079"/>
    <w:rsid w:val="00E472E5"/>
    <w:rsid w:val="00E57023"/>
    <w:rsid w:val="00E60541"/>
    <w:rsid w:val="00E62817"/>
    <w:rsid w:val="00E62FF6"/>
    <w:rsid w:val="00E63996"/>
    <w:rsid w:val="00E65C25"/>
    <w:rsid w:val="00E65D06"/>
    <w:rsid w:val="00E67C8A"/>
    <w:rsid w:val="00E7024E"/>
    <w:rsid w:val="00E70331"/>
    <w:rsid w:val="00E703FF"/>
    <w:rsid w:val="00E82728"/>
    <w:rsid w:val="00E86BF4"/>
    <w:rsid w:val="00E904A7"/>
    <w:rsid w:val="00E92586"/>
    <w:rsid w:val="00E936E9"/>
    <w:rsid w:val="00E9656E"/>
    <w:rsid w:val="00EA14A8"/>
    <w:rsid w:val="00EA161B"/>
    <w:rsid w:val="00EA1709"/>
    <w:rsid w:val="00EA1EDA"/>
    <w:rsid w:val="00EA248F"/>
    <w:rsid w:val="00EA290A"/>
    <w:rsid w:val="00EA531B"/>
    <w:rsid w:val="00EB10C4"/>
    <w:rsid w:val="00EB1390"/>
    <w:rsid w:val="00EB2778"/>
    <w:rsid w:val="00EB2D37"/>
    <w:rsid w:val="00EB4FF7"/>
    <w:rsid w:val="00EB53AD"/>
    <w:rsid w:val="00EB7DBF"/>
    <w:rsid w:val="00EC3FD0"/>
    <w:rsid w:val="00EC66A9"/>
    <w:rsid w:val="00ED62A8"/>
    <w:rsid w:val="00EE2E1B"/>
    <w:rsid w:val="00EE2F8E"/>
    <w:rsid w:val="00EE3EAB"/>
    <w:rsid w:val="00EE45B2"/>
    <w:rsid w:val="00EE49CF"/>
    <w:rsid w:val="00EE4FF6"/>
    <w:rsid w:val="00EF1A87"/>
    <w:rsid w:val="00EF304D"/>
    <w:rsid w:val="00EF4F79"/>
    <w:rsid w:val="00EF54E0"/>
    <w:rsid w:val="00EF5690"/>
    <w:rsid w:val="00EF5CC1"/>
    <w:rsid w:val="00EF621D"/>
    <w:rsid w:val="00EF63D0"/>
    <w:rsid w:val="00F007E0"/>
    <w:rsid w:val="00F07540"/>
    <w:rsid w:val="00F077BA"/>
    <w:rsid w:val="00F11BDA"/>
    <w:rsid w:val="00F126FC"/>
    <w:rsid w:val="00F12741"/>
    <w:rsid w:val="00F1431E"/>
    <w:rsid w:val="00F16684"/>
    <w:rsid w:val="00F201FA"/>
    <w:rsid w:val="00F221FD"/>
    <w:rsid w:val="00F251E4"/>
    <w:rsid w:val="00F257A5"/>
    <w:rsid w:val="00F33425"/>
    <w:rsid w:val="00F33C9B"/>
    <w:rsid w:val="00F34D3C"/>
    <w:rsid w:val="00F35A51"/>
    <w:rsid w:val="00F36876"/>
    <w:rsid w:val="00F36C9A"/>
    <w:rsid w:val="00F44F32"/>
    <w:rsid w:val="00F45C55"/>
    <w:rsid w:val="00F5349E"/>
    <w:rsid w:val="00F54A1F"/>
    <w:rsid w:val="00F551C3"/>
    <w:rsid w:val="00F55EB9"/>
    <w:rsid w:val="00F56353"/>
    <w:rsid w:val="00F6238C"/>
    <w:rsid w:val="00F67A36"/>
    <w:rsid w:val="00F7158F"/>
    <w:rsid w:val="00F73FF0"/>
    <w:rsid w:val="00F74C6C"/>
    <w:rsid w:val="00F75722"/>
    <w:rsid w:val="00F8144B"/>
    <w:rsid w:val="00F81F47"/>
    <w:rsid w:val="00F826C5"/>
    <w:rsid w:val="00F841F0"/>
    <w:rsid w:val="00F84B07"/>
    <w:rsid w:val="00F85CE5"/>
    <w:rsid w:val="00F878CE"/>
    <w:rsid w:val="00F91629"/>
    <w:rsid w:val="00F948CA"/>
    <w:rsid w:val="00FA2FF5"/>
    <w:rsid w:val="00FA302C"/>
    <w:rsid w:val="00FA448A"/>
    <w:rsid w:val="00FA53D5"/>
    <w:rsid w:val="00FA5B94"/>
    <w:rsid w:val="00FA6C45"/>
    <w:rsid w:val="00FB0C5A"/>
    <w:rsid w:val="00FB29CE"/>
    <w:rsid w:val="00FB5AA7"/>
    <w:rsid w:val="00FB5BA3"/>
    <w:rsid w:val="00FC1B08"/>
    <w:rsid w:val="00FC7CB3"/>
    <w:rsid w:val="00FD3986"/>
    <w:rsid w:val="00FD4E62"/>
    <w:rsid w:val="00FD4EEE"/>
    <w:rsid w:val="00FD76C2"/>
    <w:rsid w:val="00FD7B6C"/>
    <w:rsid w:val="00FE067C"/>
    <w:rsid w:val="00FE2AB6"/>
    <w:rsid w:val="00FE2B37"/>
    <w:rsid w:val="00FE7983"/>
    <w:rsid w:val="00FF2E08"/>
    <w:rsid w:val="00FF524F"/>
    <w:rsid w:val="00FF598F"/>
    <w:rsid w:val="00FF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  <o:rules v:ext="edit">
        <o:r id="V:Rule1" type="callout" idref="#_x0000_s1034"/>
        <o:r id="V:Rule2" type="callout" idref="#_x0000_s1039"/>
        <o:r id="V:Rule3" type="callout" idref="#_x0000_s1038"/>
        <o:r id="V:Rule4" type="callout" idref="#_x0000_s1037"/>
        <o:r id="V:Rule5" type="callout" idref="#_x0000_s1036"/>
        <o:r id="V:Rule6" type="callout" idref="#_x0000_s1035"/>
        <o:r id="V:Rule7" type="callout" idref="#_x0000_s1033"/>
        <o:r id="V:Rule8" type="callout" idref="#_x0000_s1032"/>
        <o:r id="V:Rule9" type="callout" idref="#_x0000_s1031"/>
        <o:r id="V:Rule10" type="callout" idref="#_x0000_s1030"/>
        <o:r id="V:Rule11" type="callout" idref="#_x0000_s1029"/>
        <o:r id="V:Rule12" type="callout" idref="#_x0000_s1028"/>
        <o:r id="V:Rule13" type="callout" idref="#_x0000_s1027"/>
        <o:r id="V:Rule14" type="callout" idref="#_x0000_s1026"/>
        <o:r id="V:Rule15" type="callout" idref="#_x0000_s1048"/>
        <o:r id="V:Rule16" type="callout" idref="#_x0000_s1047"/>
        <o:r id="V:Rule17" type="callout" idref="#_x0000_s1046"/>
        <o:r id="V:Rule18" type="callout" idref="#_x0000_s1045"/>
        <o:r id="V:Rule19" type="callout" idref="#_x0000_s1044"/>
        <o:r id="V:Rule20" type="callout" idref="#_x0000_s1043"/>
        <o:r id="V:Rule21" type="callout" idref="#_x0000_s1042"/>
        <o:r id="V:Rule22" type="callout" idref="#_x0000_s1041"/>
        <o:r id="V:Rule23" type="callout" idref="#_x0000_s1040"/>
        <o:r id="V:Rule24" type="callout" idref="#_x0000_s1056"/>
        <o:r id="V:Rule25" type="callout" idref="#_x0000_s1055"/>
        <o:r id="V:Rule26" type="callout" idref="#_x0000_s1054"/>
        <o:r id="V:Rule27" type="callout" idref="#_x0000_s1053"/>
        <o:r id="V:Rule28" type="callout" idref="#_x0000_s1052"/>
        <o:r id="V:Rule29" type="callout" idref="#_x0000_s1051"/>
        <o:r id="V:Rule30" type="callout" idref="#_x0000_s1050"/>
        <o:r id="V:Rule31" type="callout" idref="#_x0000_s1049"/>
        <o:r id="V:Rule32" type="callout" idref="#_x0000_s1066"/>
        <o:r id="V:Rule33" type="callout" idref="#_x0000_s1060"/>
        <o:r id="V:Rule34" type="callout" idref="#_x0000_s1065"/>
        <o:r id="V:Rule35" type="callout" idref="#_x0000_s1059"/>
        <o:r id="V:Rule36" type="callout" idref="#_x0000_s1064"/>
        <o:r id="V:Rule37" type="callout" idref="#_x0000_s1063"/>
        <o:r id="V:Rule38" type="callout" idref="#_x0000_s1062"/>
        <o:r id="V:Rule39" type="callout" idref="#_x0000_s1061"/>
        <o:r id="V:Rule40" type="callout" idref="#_x0000_s1058"/>
        <o:r id="V:Rule41" type="callout" idref="#_x0000_s1057"/>
        <o:r id="V:Rule42" type="callout" idref="#_x0000_s1069"/>
        <o:r id="V:Rule43" type="callout" idref="#_x0000_s1075"/>
        <o:r id="V:Rule44" type="callout" idref="#_x0000_s1076"/>
        <o:r id="V:Rule45" type="callout" idref="#_x0000_s1071"/>
        <o:r id="V:Rule46" type="callout" idref="#_x0000_s1077"/>
        <o:r id="V:Rule47" type="callout" idref="#_x0000_s1070"/>
        <o:r id="V:Rule48" type="callout" idref="#_x0000_s1074"/>
        <o:r id="V:Rule49" type="callout" idref="#_x0000_s1073"/>
        <o:r id="V:Rule50" type="callout" idref="#_x0000_s1072"/>
        <o:r id="V:Rule51" type="callout" idref="#_x0000_s1068"/>
        <o:r id="V:Rule52" type="callout" idref="#_x0000_s1067"/>
      </o:rules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DC6106"/>
    <w:pPr>
      <w:spacing w:before="120"/>
      <w:jc w:val="both"/>
    </w:pPr>
    <w:rPr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B346E7"/>
    <w:pPr>
      <w:keepNext/>
      <w:spacing w:before="240" w:after="120" w:line="360" w:lineRule="auto"/>
      <w:ind w:left="709"/>
      <w:jc w:val="left"/>
      <w:outlineLvl w:val="0"/>
    </w:pPr>
    <w:rPr>
      <w:rFonts w:cs="Arial"/>
      <w:b/>
      <w:bCs/>
      <w:caps/>
      <w:sz w:val="32"/>
    </w:rPr>
  </w:style>
  <w:style w:type="paragraph" w:styleId="2">
    <w:name w:val="heading 2"/>
    <w:basedOn w:val="a0"/>
    <w:next w:val="a0"/>
    <w:link w:val="20"/>
    <w:uiPriority w:val="99"/>
    <w:qFormat/>
    <w:rsid w:val="00B346E7"/>
    <w:pPr>
      <w:keepNext/>
      <w:spacing w:before="240" w:line="360" w:lineRule="auto"/>
      <w:ind w:firstLine="709"/>
      <w:outlineLvl w:val="1"/>
    </w:pPr>
    <w:rPr>
      <w:b/>
      <w:iCs/>
      <w:caps/>
      <w:sz w:val="28"/>
    </w:rPr>
  </w:style>
  <w:style w:type="paragraph" w:styleId="3">
    <w:name w:val="heading 3"/>
    <w:basedOn w:val="a0"/>
    <w:next w:val="a0"/>
    <w:link w:val="30"/>
    <w:uiPriority w:val="99"/>
    <w:qFormat/>
    <w:rsid w:val="008016D5"/>
    <w:pPr>
      <w:keepNext/>
      <w:spacing w:before="240" w:line="360" w:lineRule="auto"/>
      <w:ind w:firstLine="709"/>
      <w:outlineLvl w:val="2"/>
    </w:pPr>
    <w:rPr>
      <w:b/>
      <w:szCs w:val="28"/>
    </w:rPr>
  </w:style>
  <w:style w:type="paragraph" w:styleId="4">
    <w:name w:val="heading 4"/>
    <w:basedOn w:val="a0"/>
    <w:next w:val="a0"/>
    <w:link w:val="40"/>
    <w:uiPriority w:val="99"/>
    <w:qFormat/>
    <w:rsid w:val="000B5D3B"/>
    <w:pPr>
      <w:keepNext/>
      <w:tabs>
        <w:tab w:val="left" w:pos="0"/>
      </w:tabs>
      <w:spacing w:before="240" w:after="60"/>
      <w:ind w:firstLine="709"/>
      <w:outlineLvl w:val="3"/>
    </w:pPr>
    <w:rPr>
      <w:b/>
      <w:bCs/>
      <w:i/>
      <w:szCs w:val="28"/>
    </w:rPr>
  </w:style>
  <w:style w:type="paragraph" w:styleId="5">
    <w:name w:val="heading 5"/>
    <w:aliases w:val="Z_Заголовок 5"/>
    <w:basedOn w:val="a0"/>
    <w:next w:val="a0"/>
    <w:link w:val="50"/>
    <w:uiPriority w:val="99"/>
    <w:qFormat/>
    <w:rsid w:val="00DC6106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DC6106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9"/>
    <w:qFormat/>
    <w:rsid w:val="00DC6106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8">
    <w:name w:val="heading 8"/>
    <w:basedOn w:val="a0"/>
    <w:next w:val="a0"/>
    <w:link w:val="80"/>
    <w:uiPriority w:val="99"/>
    <w:qFormat/>
    <w:rsid w:val="00DC6106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9"/>
    <w:qFormat/>
    <w:rsid w:val="00DC6106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9"/>
    <w:locked/>
    <w:rsid w:val="005E00C0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a1"/>
    <w:uiPriority w:val="99"/>
    <w:semiHidden/>
    <w:locked/>
    <w:rsid w:val="005E00C0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a1"/>
    <w:uiPriority w:val="99"/>
    <w:semiHidden/>
    <w:locked/>
    <w:rsid w:val="005E00C0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a1"/>
    <w:uiPriority w:val="99"/>
    <w:semiHidden/>
    <w:locked/>
    <w:rsid w:val="005E00C0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aliases w:val="Z_Заголовок 5 Знак"/>
    <w:basedOn w:val="a1"/>
    <w:link w:val="5"/>
    <w:uiPriority w:val="99"/>
    <w:locked/>
    <w:rsid w:val="00576BC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locked/>
    <w:rsid w:val="00576BC3"/>
    <w:rPr>
      <w:b/>
      <w:bCs/>
    </w:rPr>
  </w:style>
  <w:style w:type="character" w:customStyle="1" w:styleId="70">
    <w:name w:val="Заголовок 7 Знак"/>
    <w:basedOn w:val="a1"/>
    <w:link w:val="7"/>
    <w:uiPriority w:val="99"/>
    <w:locked/>
    <w:rsid w:val="00576BC3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locked/>
    <w:rsid w:val="00576BC3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576BC3"/>
    <w:rPr>
      <w:rFonts w:ascii="Arial" w:hAnsi="Arial" w:cs="Arial"/>
    </w:rPr>
  </w:style>
  <w:style w:type="character" w:customStyle="1" w:styleId="10">
    <w:name w:val="Заголовок 1 Знак"/>
    <w:basedOn w:val="a1"/>
    <w:link w:val="1"/>
    <w:uiPriority w:val="99"/>
    <w:locked/>
    <w:rsid w:val="00B346E7"/>
    <w:rPr>
      <w:rFonts w:cs="Arial"/>
      <w:b/>
      <w:bCs/>
      <w:caps/>
      <w:sz w:val="24"/>
      <w:szCs w:val="24"/>
      <w:lang w:val="ru-RU" w:eastAsia="ru-RU" w:bidi="ar-SA"/>
    </w:rPr>
  </w:style>
  <w:style w:type="character" w:customStyle="1" w:styleId="20">
    <w:name w:val="Заголовок 2 Знак"/>
    <w:basedOn w:val="a1"/>
    <w:link w:val="2"/>
    <w:uiPriority w:val="99"/>
    <w:semiHidden/>
    <w:locked/>
    <w:rsid w:val="00B346E7"/>
    <w:rPr>
      <w:rFonts w:cs="Times New Roman"/>
      <w:b/>
      <w:iCs/>
      <w:caps/>
      <w:sz w:val="24"/>
      <w:szCs w:val="24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9"/>
    <w:semiHidden/>
    <w:locked/>
    <w:rsid w:val="008016D5"/>
    <w:rPr>
      <w:rFonts w:cs="Times New Roman"/>
      <w:b/>
      <w:sz w:val="28"/>
      <w:szCs w:val="28"/>
      <w:lang w:val="ru-RU" w:eastAsia="ru-RU" w:bidi="ar-SA"/>
    </w:rPr>
  </w:style>
  <w:style w:type="character" w:customStyle="1" w:styleId="40">
    <w:name w:val="Заголовок 4 Знак"/>
    <w:basedOn w:val="a1"/>
    <w:link w:val="4"/>
    <w:uiPriority w:val="99"/>
    <w:semiHidden/>
    <w:locked/>
    <w:rsid w:val="000B5D3B"/>
    <w:rPr>
      <w:rFonts w:cs="Times New Roman"/>
      <w:b/>
      <w:bCs/>
      <w:i/>
      <w:sz w:val="28"/>
      <w:szCs w:val="28"/>
      <w:lang w:val="ru-RU" w:eastAsia="ru-RU" w:bidi="ar-SA"/>
    </w:rPr>
  </w:style>
  <w:style w:type="paragraph" w:styleId="a4">
    <w:name w:val="header"/>
    <w:aliases w:val="Верхний колонтитул 1"/>
    <w:basedOn w:val="a0"/>
    <w:link w:val="a5"/>
    <w:uiPriority w:val="99"/>
    <w:rsid w:val="00DC61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Верхний колонтитул 1 Знак"/>
    <w:basedOn w:val="a1"/>
    <w:link w:val="a4"/>
    <w:uiPriority w:val="99"/>
    <w:semiHidden/>
    <w:locked/>
    <w:rsid w:val="00576BC3"/>
    <w:rPr>
      <w:rFonts w:cs="Times New Roman"/>
      <w:sz w:val="24"/>
      <w:szCs w:val="24"/>
    </w:rPr>
  </w:style>
  <w:style w:type="paragraph" w:styleId="a6">
    <w:name w:val="footer"/>
    <w:basedOn w:val="a0"/>
    <w:link w:val="a7"/>
    <w:uiPriority w:val="99"/>
    <w:rsid w:val="00DC61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576BC3"/>
    <w:rPr>
      <w:rFonts w:cs="Times New Roman"/>
      <w:sz w:val="24"/>
      <w:szCs w:val="24"/>
    </w:rPr>
  </w:style>
  <w:style w:type="character" w:styleId="a8">
    <w:name w:val="Hyperlink"/>
    <w:basedOn w:val="a1"/>
    <w:uiPriority w:val="99"/>
    <w:rsid w:val="00DC6106"/>
    <w:rPr>
      <w:rFonts w:cs="Times New Roman"/>
      <w:color w:val="0000FF"/>
      <w:u w:val="single"/>
    </w:rPr>
  </w:style>
  <w:style w:type="paragraph" w:styleId="a9">
    <w:name w:val="caption"/>
    <w:basedOn w:val="a0"/>
    <w:next w:val="a0"/>
    <w:uiPriority w:val="99"/>
    <w:qFormat/>
    <w:rsid w:val="00C26467"/>
    <w:pPr>
      <w:keepLines/>
      <w:suppressAutoHyphens/>
      <w:spacing w:before="180" w:after="120"/>
    </w:pPr>
    <w:rPr>
      <w:rFonts w:ascii="Arial" w:hAnsi="Arial"/>
      <w:i/>
      <w:kern w:val="18"/>
      <w:sz w:val="20"/>
      <w:szCs w:val="20"/>
    </w:rPr>
  </w:style>
  <w:style w:type="paragraph" w:customStyle="1" w:styleId="To">
    <w:name w:val="To"/>
    <w:basedOn w:val="a0"/>
    <w:uiPriority w:val="99"/>
    <w:rsid w:val="00DC6106"/>
    <w:rPr>
      <w:rFonts w:ascii="Arial CYR" w:hAnsi="Arial CYR"/>
      <w:sz w:val="36"/>
      <w:szCs w:val="20"/>
    </w:rPr>
  </w:style>
  <w:style w:type="paragraph" w:customStyle="1" w:styleId="ToCompany">
    <w:name w:val="ToCompany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ToFax">
    <w:name w:val="ToFax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From">
    <w:name w:val="From"/>
    <w:basedOn w:val="a0"/>
    <w:uiPriority w:val="99"/>
    <w:rsid w:val="00DC6106"/>
    <w:pPr>
      <w:spacing w:before="360"/>
    </w:pPr>
    <w:rPr>
      <w:rFonts w:ascii="Helv" w:hAnsi="Helv"/>
      <w:szCs w:val="20"/>
    </w:rPr>
  </w:style>
  <w:style w:type="paragraph" w:customStyle="1" w:styleId="FromCompany">
    <w:name w:val="FromCompany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FromFax">
    <w:name w:val="FromFax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Date1">
    <w:name w:val="Date1"/>
    <w:basedOn w:val="a0"/>
    <w:uiPriority w:val="99"/>
    <w:rsid w:val="00DC6106"/>
    <w:pPr>
      <w:spacing w:before="360"/>
    </w:pPr>
    <w:rPr>
      <w:rFonts w:ascii="Arial CYR" w:hAnsi="Arial CYR"/>
      <w:sz w:val="28"/>
      <w:szCs w:val="20"/>
    </w:rPr>
  </w:style>
  <w:style w:type="paragraph" w:customStyle="1" w:styleId="Pages">
    <w:name w:val="Pages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ToPhone">
    <w:name w:val="ToPhone"/>
    <w:basedOn w:val="ToCompany"/>
    <w:uiPriority w:val="99"/>
    <w:rsid w:val="00DC6106"/>
  </w:style>
  <w:style w:type="character" w:styleId="aa">
    <w:name w:val="page number"/>
    <w:basedOn w:val="a1"/>
    <w:uiPriority w:val="99"/>
    <w:rsid w:val="00DC6106"/>
    <w:rPr>
      <w:rFonts w:cs="Times New Roman"/>
    </w:rPr>
  </w:style>
  <w:style w:type="paragraph" w:styleId="21">
    <w:name w:val="Body Text 2"/>
    <w:basedOn w:val="a0"/>
    <w:link w:val="22"/>
    <w:uiPriority w:val="99"/>
    <w:rsid w:val="00DC6106"/>
    <w:pPr>
      <w:keepLines/>
      <w:framePr w:w="5080" w:h="1418" w:hRule="exact" w:wrap="around" w:vAnchor="page" w:hAnchor="page" w:x="6022" w:y="2613" w:anchorLock="1"/>
      <w:spacing w:after="120"/>
      <w:jc w:val="right"/>
    </w:pPr>
    <w:rPr>
      <w:rFonts w:ascii="Courier New" w:hAnsi="Courier New"/>
      <w:szCs w:val="20"/>
    </w:rPr>
  </w:style>
  <w:style w:type="character" w:customStyle="1" w:styleId="22">
    <w:name w:val="Основной текст 2 Знак"/>
    <w:basedOn w:val="a1"/>
    <w:link w:val="21"/>
    <w:uiPriority w:val="99"/>
    <w:semiHidden/>
    <w:locked/>
    <w:rsid w:val="00576BC3"/>
    <w:rPr>
      <w:rFonts w:cs="Times New Roman"/>
      <w:sz w:val="24"/>
      <w:szCs w:val="24"/>
    </w:rPr>
  </w:style>
  <w:style w:type="paragraph" w:customStyle="1" w:styleId="a">
    <w:name w:val="Маркированный ДИ"/>
    <w:basedOn w:val="a0"/>
    <w:uiPriority w:val="99"/>
    <w:rsid w:val="00DC6106"/>
    <w:pPr>
      <w:numPr>
        <w:numId w:val="1"/>
      </w:numPr>
      <w:ind w:left="924" w:hanging="357"/>
    </w:pPr>
  </w:style>
  <w:style w:type="paragraph" w:styleId="ab">
    <w:name w:val="List Bullet"/>
    <w:basedOn w:val="a0"/>
    <w:autoRedefine/>
    <w:uiPriority w:val="99"/>
    <w:rsid w:val="00333A34"/>
    <w:pPr>
      <w:tabs>
        <w:tab w:val="num" w:pos="1080"/>
      </w:tabs>
      <w:spacing w:before="0"/>
      <w:ind w:left="1080" w:hanging="360"/>
    </w:pPr>
    <w:rPr>
      <w:rFonts w:eastAsia="MS Mincho"/>
      <w:szCs w:val="28"/>
    </w:rPr>
  </w:style>
  <w:style w:type="paragraph" w:styleId="11">
    <w:name w:val="toc 1"/>
    <w:basedOn w:val="a0"/>
    <w:next w:val="a0"/>
    <w:autoRedefine/>
    <w:uiPriority w:val="39"/>
    <w:rsid w:val="001D366C"/>
    <w:pPr>
      <w:tabs>
        <w:tab w:val="left" w:pos="480"/>
        <w:tab w:val="right" w:leader="dot" w:pos="9911"/>
      </w:tabs>
      <w:spacing w:after="120"/>
      <w:jc w:val="left"/>
    </w:pPr>
    <w:rPr>
      <w:b/>
      <w:bCs/>
      <w:caps/>
    </w:rPr>
  </w:style>
  <w:style w:type="paragraph" w:styleId="23">
    <w:name w:val="toc 2"/>
    <w:basedOn w:val="a0"/>
    <w:next w:val="a0"/>
    <w:autoRedefine/>
    <w:uiPriority w:val="39"/>
    <w:rsid w:val="0074579E"/>
    <w:pPr>
      <w:tabs>
        <w:tab w:val="left" w:pos="960"/>
        <w:tab w:val="right" w:leader="dot" w:pos="9900"/>
      </w:tabs>
      <w:spacing w:before="0" w:line="360" w:lineRule="auto"/>
      <w:jc w:val="left"/>
    </w:pPr>
    <w:rPr>
      <w:b/>
      <w:smallCaps/>
    </w:rPr>
  </w:style>
  <w:style w:type="paragraph" w:styleId="ac">
    <w:name w:val="Body Text"/>
    <w:basedOn w:val="a0"/>
    <w:link w:val="ad"/>
    <w:uiPriority w:val="99"/>
    <w:rsid w:val="008016D5"/>
    <w:pPr>
      <w:spacing w:line="360" w:lineRule="auto"/>
      <w:ind w:firstLine="709"/>
    </w:pPr>
    <w:rPr>
      <w:szCs w:val="20"/>
    </w:rPr>
  </w:style>
  <w:style w:type="character" w:customStyle="1" w:styleId="ad">
    <w:name w:val="Основной текст Знак"/>
    <w:basedOn w:val="a1"/>
    <w:link w:val="ac"/>
    <w:uiPriority w:val="99"/>
    <w:locked/>
    <w:rsid w:val="008016D5"/>
    <w:rPr>
      <w:rFonts w:cs="Times New Roman"/>
      <w:sz w:val="24"/>
      <w:lang w:val="ru-RU" w:eastAsia="ru-RU" w:bidi="ar-SA"/>
    </w:rPr>
  </w:style>
  <w:style w:type="paragraph" w:styleId="31">
    <w:name w:val="toc 3"/>
    <w:basedOn w:val="a0"/>
    <w:next w:val="a0"/>
    <w:autoRedefine/>
    <w:uiPriority w:val="39"/>
    <w:rsid w:val="001D366C"/>
    <w:pPr>
      <w:tabs>
        <w:tab w:val="right" w:leader="dot" w:pos="9911"/>
      </w:tabs>
      <w:spacing w:before="0"/>
      <w:jc w:val="left"/>
    </w:pPr>
    <w:rPr>
      <w:iCs/>
    </w:rPr>
  </w:style>
  <w:style w:type="paragraph" w:styleId="41">
    <w:name w:val="toc 4"/>
    <w:basedOn w:val="a0"/>
    <w:next w:val="a0"/>
    <w:autoRedefine/>
    <w:uiPriority w:val="99"/>
    <w:semiHidden/>
    <w:rsid w:val="00DC6106"/>
    <w:pPr>
      <w:spacing w:before="0"/>
      <w:ind w:left="720"/>
      <w:jc w:val="left"/>
    </w:pPr>
    <w:rPr>
      <w:szCs w:val="21"/>
    </w:rPr>
  </w:style>
  <w:style w:type="paragraph" w:styleId="51">
    <w:name w:val="toc 5"/>
    <w:basedOn w:val="a0"/>
    <w:next w:val="a0"/>
    <w:autoRedefine/>
    <w:uiPriority w:val="99"/>
    <w:semiHidden/>
    <w:rsid w:val="00DC6106"/>
    <w:pPr>
      <w:spacing w:before="0"/>
      <w:ind w:left="960"/>
      <w:jc w:val="left"/>
    </w:pPr>
    <w:rPr>
      <w:szCs w:val="21"/>
    </w:rPr>
  </w:style>
  <w:style w:type="paragraph" w:styleId="61">
    <w:name w:val="toc 6"/>
    <w:basedOn w:val="a0"/>
    <w:next w:val="a0"/>
    <w:autoRedefine/>
    <w:uiPriority w:val="99"/>
    <w:semiHidden/>
    <w:rsid w:val="00DC6106"/>
    <w:pPr>
      <w:spacing w:before="0"/>
      <w:ind w:left="1200"/>
      <w:jc w:val="left"/>
    </w:pPr>
    <w:rPr>
      <w:szCs w:val="21"/>
    </w:rPr>
  </w:style>
  <w:style w:type="paragraph" w:styleId="71">
    <w:name w:val="toc 7"/>
    <w:basedOn w:val="a0"/>
    <w:next w:val="a0"/>
    <w:autoRedefine/>
    <w:uiPriority w:val="99"/>
    <w:semiHidden/>
    <w:rsid w:val="00DC6106"/>
    <w:pPr>
      <w:spacing w:before="0"/>
      <w:ind w:left="1440"/>
      <w:jc w:val="left"/>
    </w:pPr>
    <w:rPr>
      <w:szCs w:val="21"/>
    </w:rPr>
  </w:style>
  <w:style w:type="paragraph" w:styleId="81">
    <w:name w:val="toc 8"/>
    <w:basedOn w:val="a0"/>
    <w:next w:val="a0"/>
    <w:autoRedefine/>
    <w:uiPriority w:val="99"/>
    <w:semiHidden/>
    <w:rsid w:val="00DC6106"/>
    <w:pPr>
      <w:spacing w:before="0"/>
      <w:ind w:left="1680"/>
      <w:jc w:val="left"/>
    </w:pPr>
    <w:rPr>
      <w:szCs w:val="21"/>
    </w:rPr>
  </w:style>
  <w:style w:type="paragraph" w:styleId="91">
    <w:name w:val="toc 9"/>
    <w:basedOn w:val="a0"/>
    <w:next w:val="a0"/>
    <w:autoRedefine/>
    <w:uiPriority w:val="99"/>
    <w:semiHidden/>
    <w:rsid w:val="00DC6106"/>
    <w:pPr>
      <w:spacing w:before="0"/>
      <w:ind w:left="1920"/>
      <w:jc w:val="left"/>
    </w:pPr>
    <w:rPr>
      <w:szCs w:val="21"/>
    </w:rPr>
  </w:style>
  <w:style w:type="paragraph" w:customStyle="1" w:styleId="ae">
    <w:name w:val="надпись"/>
    <w:basedOn w:val="a4"/>
    <w:uiPriority w:val="99"/>
    <w:rsid w:val="00DC6106"/>
    <w:pPr>
      <w:spacing w:before="0"/>
    </w:pPr>
    <w:rPr>
      <w:rFonts w:ascii="Arial" w:hAnsi="Arial"/>
      <w:sz w:val="16"/>
    </w:rPr>
  </w:style>
  <w:style w:type="paragraph" w:customStyle="1" w:styleId="-2">
    <w:name w:val="Верхний колонтитул-2"/>
    <w:basedOn w:val="a4"/>
    <w:uiPriority w:val="99"/>
    <w:rsid w:val="00DC6106"/>
    <w:pPr>
      <w:pBdr>
        <w:bottom w:val="double" w:sz="4" w:space="1" w:color="auto"/>
      </w:pBdr>
    </w:pPr>
    <w:rPr>
      <w:sz w:val="20"/>
    </w:rPr>
  </w:style>
  <w:style w:type="paragraph" w:customStyle="1" w:styleId="-20">
    <w:name w:val="Маркированный список-2"/>
    <w:basedOn w:val="ab"/>
    <w:uiPriority w:val="99"/>
    <w:rsid w:val="00DC6106"/>
    <w:pPr>
      <w:tabs>
        <w:tab w:val="clear" w:pos="1080"/>
        <w:tab w:val="num" w:pos="720"/>
      </w:tabs>
      <w:ind w:left="720"/>
    </w:pPr>
  </w:style>
  <w:style w:type="character" w:styleId="af">
    <w:name w:val="FollowedHyperlink"/>
    <w:basedOn w:val="a1"/>
    <w:uiPriority w:val="99"/>
    <w:rsid w:val="00DC6106"/>
    <w:rPr>
      <w:rFonts w:cs="Times New Roman"/>
      <w:color w:val="800080"/>
      <w:u w:val="single"/>
    </w:rPr>
  </w:style>
  <w:style w:type="paragraph" w:customStyle="1" w:styleId="24">
    <w:name w:val="Верхний колонтитул 2"/>
    <w:basedOn w:val="a4"/>
    <w:uiPriority w:val="99"/>
    <w:rsid w:val="00DC6106"/>
    <w:rPr>
      <w:color w:val="999999"/>
    </w:rPr>
  </w:style>
  <w:style w:type="paragraph" w:customStyle="1" w:styleId="parabasic">
    <w:name w:val="para:basic"/>
    <w:basedOn w:val="a0"/>
    <w:uiPriority w:val="99"/>
    <w:rsid w:val="00DC6106"/>
    <w:pPr>
      <w:spacing w:before="80" w:line="264" w:lineRule="auto"/>
      <w:ind w:left="2448" w:right="1440"/>
      <w:jc w:val="left"/>
    </w:pPr>
    <w:rPr>
      <w:sz w:val="20"/>
      <w:szCs w:val="20"/>
      <w:lang w:val="en-US"/>
    </w:rPr>
  </w:style>
  <w:style w:type="paragraph" w:customStyle="1" w:styleId="figuremedium">
    <w:name w:val="figure:medium"/>
    <w:basedOn w:val="parabasic"/>
    <w:uiPriority w:val="99"/>
    <w:rsid w:val="00DC6106"/>
    <w:pPr>
      <w:spacing w:line="240" w:lineRule="auto"/>
      <w:jc w:val="center"/>
    </w:pPr>
  </w:style>
  <w:style w:type="paragraph" w:customStyle="1" w:styleId="osboxin1">
    <w:name w:val="o:sbox:in1"/>
    <w:basedOn w:val="parabasic"/>
    <w:uiPriority w:val="99"/>
    <w:rsid w:val="00DC6106"/>
    <w:pPr>
      <w:numPr>
        <w:numId w:val="2"/>
      </w:numPr>
    </w:pPr>
  </w:style>
  <w:style w:type="paragraph" w:customStyle="1" w:styleId="tabletextcell">
    <w:name w:val="table:textcell"/>
    <w:basedOn w:val="a0"/>
    <w:uiPriority w:val="99"/>
    <w:rsid w:val="00DC6106"/>
    <w:pPr>
      <w:spacing w:before="29" w:after="29"/>
      <w:jc w:val="left"/>
    </w:pPr>
    <w:rPr>
      <w:sz w:val="18"/>
      <w:szCs w:val="20"/>
      <w:lang w:val="en-US"/>
    </w:rPr>
  </w:style>
  <w:style w:type="paragraph" w:customStyle="1" w:styleId="af0">
    <w:name w:val="Таблица:ячейки"/>
    <w:basedOn w:val="a0"/>
    <w:uiPriority w:val="99"/>
    <w:rsid w:val="00DC6106"/>
    <w:pPr>
      <w:tabs>
        <w:tab w:val="left" w:pos="1504"/>
      </w:tabs>
      <w:jc w:val="left"/>
    </w:pPr>
    <w:rPr>
      <w:sz w:val="20"/>
    </w:rPr>
  </w:style>
  <w:style w:type="paragraph" w:customStyle="1" w:styleId="af1">
    <w:name w:val="Таблица"/>
    <w:basedOn w:val="a0"/>
    <w:uiPriority w:val="99"/>
    <w:rsid w:val="00DC6106"/>
    <w:pPr>
      <w:spacing w:before="0"/>
    </w:pPr>
    <w:rPr>
      <w:sz w:val="26"/>
      <w:szCs w:val="20"/>
    </w:rPr>
  </w:style>
  <w:style w:type="paragraph" w:styleId="af2">
    <w:name w:val="Plain Text"/>
    <w:basedOn w:val="a0"/>
    <w:link w:val="af3"/>
    <w:uiPriority w:val="99"/>
    <w:rsid w:val="00DC6106"/>
    <w:rPr>
      <w:sz w:val="20"/>
      <w:szCs w:val="20"/>
    </w:rPr>
  </w:style>
  <w:style w:type="character" w:customStyle="1" w:styleId="af3">
    <w:name w:val="Текст Знак"/>
    <w:basedOn w:val="a1"/>
    <w:link w:val="af2"/>
    <w:uiPriority w:val="99"/>
    <w:semiHidden/>
    <w:locked/>
    <w:rsid w:val="00576BC3"/>
    <w:rPr>
      <w:rFonts w:ascii="Courier New" w:hAnsi="Courier New" w:cs="Courier New"/>
      <w:sz w:val="20"/>
      <w:szCs w:val="20"/>
    </w:rPr>
  </w:style>
  <w:style w:type="paragraph" w:styleId="af4">
    <w:name w:val="footnote text"/>
    <w:basedOn w:val="a0"/>
    <w:link w:val="af5"/>
    <w:uiPriority w:val="99"/>
    <w:semiHidden/>
    <w:rsid w:val="00DC6106"/>
    <w:pPr>
      <w:spacing w:before="0"/>
      <w:jc w:val="left"/>
    </w:pPr>
    <w:rPr>
      <w:rFonts w:ascii="Arial" w:hAnsi="Arial" w:cs="Arial"/>
      <w:sz w:val="20"/>
      <w:szCs w:val="20"/>
    </w:rPr>
  </w:style>
  <w:style w:type="character" w:customStyle="1" w:styleId="af5">
    <w:name w:val="Текст сноски Знак"/>
    <w:basedOn w:val="a1"/>
    <w:link w:val="af4"/>
    <w:uiPriority w:val="99"/>
    <w:semiHidden/>
    <w:locked/>
    <w:rsid w:val="00576BC3"/>
    <w:rPr>
      <w:rFonts w:cs="Times New Roman"/>
      <w:sz w:val="20"/>
      <w:szCs w:val="20"/>
    </w:rPr>
  </w:style>
  <w:style w:type="character" w:styleId="af6">
    <w:name w:val="footnote reference"/>
    <w:basedOn w:val="a1"/>
    <w:uiPriority w:val="99"/>
    <w:semiHidden/>
    <w:rsid w:val="00DC6106"/>
    <w:rPr>
      <w:rFonts w:cs="Times New Roman"/>
      <w:vertAlign w:val="superscript"/>
    </w:rPr>
  </w:style>
  <w:style w:type="paragraph" w:styleId="32">
    <w:name w:val="Body Text 3"/>
    <w:basedOn w:val="a0"/>
    <w:link w:val="33"/>
    <w:uiPriority w:val="99"/>
    <w:rsid w:val="00DC6106"/>
    <w:pPr>
      <w:jc w:val="left"/>
    </w:pPr>
  </w:style>
  <w:style w:type="character" w:customStyle="1" w:styleId="33">
    <w:name w:val="Основной текст 3 Знак"/>
    <w:basedOn w:val="a1"/>
    <w:link w:val="32"/>
    <w:uiPriority w:val="99"/>
    <w:semiHidden/>
    <w:locked/>
    <w:rsid w:val="00576BC3"/>
    <w:rPr>
      <w:rFonts w:cs="Times New Roman"/>
      <w:sz w:val="16"/>
      <w:szCs w:val="16"/>
    </w:rPr>
  </w:style>
  <w:style w:type="paragraph" w:customStyle="1" w:styleId="xl25">
    <w:name w:val="xl25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26">
    <w:name w:val="xl26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</w:style>
  <w:style w:type="paragraph" w:customStyle="1" w:styleId="xl27">
    <w:name w:val="xl27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28">
    <w:name w:val="xl28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29">
    <w:name w:val="xl29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0">
    <w:name w:val="xl30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31">
    <w:name w:val="xl31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32">
    <w:name w:val="xl32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3">
    <w:name w:val="xl33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</w:style>
  <w:style w:type="paragraph" w:customStyle="1" w:styleId="xl34">
    <w:name w:val="xl34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5">
    <w:name w:val="xl35"/>
    <w:basedOn w:val="a0"/>
    <w:uiPriority w:val="99"/>
    <w:rsid w:val="00DC61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36">
    <w:name w:val="xl36"/>
    <w:basedOn w:val="a0"/>
    <w:uiPriority w:val="99"/>
    <w:rsid w:val="00DC610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af7">
    <w:name w:val="ТИТУЛЬНЫЙ"/>
    <w:basedOn w:val="a0"/>
    <w:uiPriority w:val="99"/>
    <w:rsid w:val="00DC6106"/>
    <w:pPr>
      <w:spacing w:before="0"/>
      <w:jc w:val="left"/>
    </w:pPr>
  </w:style>
  <w:style w:type="paragraph" w:styleId="af8">
    <w:name w:val="Document Map"/>
    <w:basedOn w:val="a0"/>
    <w:link w:val="af9"/>
    <w:uiPriority w:val="99"/>
    <w:semiHidden/>
    <w:rsid w:val="00DC6106"/>
    <w:pPr>
      <w:shd w:val="clear" w:color="auto" w:fill="000080"/>
    </w:pPr>
    <w:rPr>
      <w:rFonts w:ascii="Tahoma" w:hAnsi="Tahoma" w:cs="Tahoma"/>
    </w:rPr>
  </w:style>
  <w:style w:type="character" w:customStyle="1" w:styleId="af9">
    <w:name w:val="Схема документа Знак"/>
    <w:basedOn w:val="a1"/>
    <w:link w:val="af8"/>
    <w:uiPriority w:val="99"/>
    <w:semiHidden/>
    <w:locked/>
    <w:rsid w:val="00576BC3"/>
    <w:rPr>
      <w:rFonts w:cs="Times New Roman"/>
      <w:sz w:val="2"/>
    </w:rPr>
  </w:style>
  <w:style w:type="paragraph" w:styleId="afa">
    <w:name w:val="Normal (Web)"/>
    <w:basedOn w:val="a0"/>
    <w:uiPriority w:val="99"/>
    <w:rsid w:val="00DC6106"/>
    <w:pPr>
      <w:spacing w:before="100" w:beforeAutospacing="1" w:after="100" w:afterAutospacing="1"/>
      <w:jc w:val="left"/>
    </w:pPr>
  </w:style>
  <w:style w:type="character" w:customStyle="1" w:styleId="Header1Char">
    <w:name w:val="Header.Верхний колонтитул 1 Char"/>
    <w:basedOn w:val="a1"/>
    <w:uiPriority w:val="99"/>
    <w:rsid w:val="00DC6106"/>
    <w:rPr>
      <w:rFonts w:cs="Times New Roman"/>
      <w:sz w:val="24"/>
      <w:szCs w:val="24"/>
      <w:lang w:val="ru-RU" w:eastAsia="ru-RU" w:bidi="ar-SA"/>
    </w:rPr>
  </w:style>
  <w:style w:type="character" w:customStyle="1" w:styleId="Char">
    <w:name w:val="надпись Char"/>
    <w:basedOn w:val="Header1Char"/>
    <w:uiPriority w:val="99"/>
    <w:rsid w:val="00DC6106"/>
    <w:rPr>
      <w:rFonts w:ascii="Arial" w:hAnsi="Arial" w:cs="Times New Roman"/>
      <w:sz w:val="24"/>
      <w:szCs w:val="24"/>
      <w:lang w:val="ru-RU" w:eastAsia="ru-RU" w:bidi="ar-SA"/>
    </w:rPr>
  </w:style>
  <w:style w:type="character" w:styleId="afb">
    <w:name w:val="Strong"/>
    <w:basedOn w:val="a1"/>
    <w:uiPriority w:val="99"/>
    <w:qFormat/>
    <w:rsid w:val="00333A34"/>
    <w:rPr>
      <w:rFonts w:cs="Times New Roman"/>
      <w:b/>
      <w:bCs/>
    </w:rPr>
  </w:style>
  <w:style w:type="paragraph" w:styleId="afc">
    <w:name w:val="Title"/>
    <w:basedOn w:val="a0"/>
    <w:link w:val="afd"/>
    <w:uiPriority w:val="99"/>
    <w:qFormat/>
    <w:rsid w:val="00A84807"/>
    <w:pPr>
      <w:spacing w:before="40" w:after="40"/>
      <w:ind w:right="424"/>
      <w:jc w:val="center"/>
      <w:outlineLvl w:val="0"/>
    </w:pPr>
    <w:rPr>
      <w:b/>
      <w:bCs/>
      <w:sz w:val="32"/>
      <w:szCs w:val="32"/>
    </w:rPr>
  </w:style>
  <w:style w:type="character" w:customStyle="1" w:styleId="afd">
    <w:name w:val="Название Знак"/>
    <w:basedOn w:val="a1"/>
    <w:link w:val="afc"/>
    <w:uiPriority w:val="99"/>
    <w:locked/>
    <w:rsid w:val="00576BC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WW-2">
    <w:name w:val="WW-Основной текст с отступом 2"/>
    <w:basedOn w:val="a0"/>
    <w:uiPriority w:val="99"/>
    <w:rsid w:val="00A84807"/>
    <w:pPr>
      <w:spacing w:before="0" w:line="360" w:lineRule="auto"/>
      <w:ind w:firstLine="567"/>
    </w:pPr>
    <w:rPr>
      <w:szCs w:val="20"/>
    </w:rPr>
  </w:style>
  <w:style w:type="character" w:styleId="afe">
    <w:name w:val="annotation reference"/>
    <w:basedOn w:val="a1"/>
    <w:uiPriority w:val="99"/>
    <w:semiHidden/>
    <w:rsid w:val="00BC379B"/>
    <w:rPr>
      <w:rFonts w:cs="Times New Roman"/>
      <w:sz w:val="16"/>
      <w:szCs w:val="16"/>
    </w:rPr>
  </w:style>
  <w:style w:type="paragraph" w:styleId="aff">
    <w:name w:val="annotation text"/>
    <w:basedOn w:val="a0"/>
    <w:link w:val="aff0"/>
    <w:uiPriority w:val="99"/>
    <w:semiHidden/>
    <w:rsid w:val="00BC379B"/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locked/>
    <w:rsid w:val="00576BC3"/>
    <w:rPr>
      <w:rFonts w:cs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rsid w:val="00BC379B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locked/>
    <w:rsid w:val="00576BC3"/>
    <w:rPr>
      <w:rFonts w:cs="Times New Roman"/>
      <w:b/>
      <w:bCs/>
      <w:sz w:val="20"/>
      <w:szCs w:val="20"/>
    </w:rPr>
  </w:style>
  <w:style w:type="paragraph" w:styleId="aff3">
    <w:name w:val="Balloon Text"/>
    <w:basedOn w:val="a0"/>
    <w:link w:val="aff4"/>
    <w:uiPriority w:val="99"/>
    <w:semiHidden/>
    <w:rsid w:val="00BC379B"/>
    <w:rPr>
      <w:rFonts w:ascii="Tahoma" w:hAnsi="Tahoma" w:cs="Tahoma"/>
      <w:sz w:val="16"/>
      <w:szCs w:val="16"/>
    </w:rPr>
  </w:style>
  <w:style w:type="character" w:customStyle="1" w:styleId="aff4">
    <w:name w:val="Текст выноски Знак"/>
    <w:basedOn w:val="a1"/>
    <w:link w:val="aff3"/>
    <w:uiPriority w:val="99"/>
    <w:semiHidden/>
    <w:locked/>
    <w:rsid w:val="00576BC3"/>
    <w:rPr>
      <w:rFonts w:cs="Times New Roman"/>
      <w:sz w:val="2"/>
    </w:rPr>
  </w:style>
  <w:style w:type="paragraph" w:styleId="aff5">
    <w:name w:val="Body Text Indent"/>
    <w:basedOn w:val="a0"/>
    <w:link w:val="aff6"/>
    <w:uiPriority w:val="99"/>
    <w:rsid w:val="005A33B9"/>
    <w:pPr>
      <w:spacing w:after="120"/>
      <w:ind w:left="283"/>
    </w:pPr>
  </w:style>
  <w:style w:type="character" w:customStyle="1" w:styleId="aff6">
    <w:name w:val="Основной текст с отступом Знак"/>
    <w:basedOn w:val="a1"/>
    <w:link w:val="aff5"/>
    <w:uiPriority w:val="99"/>
    <w:locked/>
    <w:rsid w:val="005A33B9"/>
    <w:rPr>
      <w:rFonts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DC6106"/>
    <w:pPr>
      <w:spacing w:before="120"/>
      <w:jc w:val="both"/>
    </w:pPr>
    <w:rPr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B346E7"/>
    <w:pPr>
      <w:keepNext/>
      <w:spacing w:before="240" w:after="120" w:line="360" w:lineRule="auto"/>
      <w:ind w:left="709"/>
      <w:jc w:val="left"/>
      <w:outlineLvl w:val="0"/>
    </w:pPr>
    <w:rPr>
      <w:rFonts w:cs="Arial"/>
      <w:b/>
      <w:bCs/>
      <w:caps/>
      <w:sz w:val="32"/>
    </w:rPr>
  </w:style>
  <w:style w:type="paragraph" w:styleId="2">
    <w:name w:val="heading 2"/>
    <w:basedOn w:val="a0"/>
    <w:next w:val="a0"/>
    <w:link w:val="20"/>
    <w:uiPriority w:val="99"/>
    <w:qFormat/>
    <w:rsid w:val="00B346E7"/>
    <w:pPr>
      <w:keepNext/>
      <w:spacing w:before="240" w:line="360" w:lineRule="auto"/>
      <w:ind w:firstLine="709"/>
      <w:outlineLvl w:val="1"/>
    </w:pPr>
    <w:rPr>
      <w:b/>
      <w:iCs/>
      <w:caps/>
      <w:sz w:val="28"/>
    </w:rPr>
  </w:style>
  <w:style w:type="paragraph" w:styleId="3">
    <w:name w:val="heading 3"/>
    <w:basedOn w:val="a0"/>
    <w:next w:val="a0"/>
    <w:link w:val="30"/>
    <w:uiPriority w:val="99"/>
    <w:qFormat/>
    <w:rsid w:val="008016D5"/>
    <w:pPr>
      <w:keepNext/>
      <w:spacing w:before="240" w:line="360" w:lineRule="auto"/>
      <w:ind w:firstLine="709"/>
      <w:outlineLvl w:val="2"/>
    </w:pPr>
    <w:rPr>
      <w:b/>
      <w:szCs w:val="28"/>
    </w:rPr>
  </w:style>
  <w:style w:type="paragraph" w:styleId="4">
    <w:name w:val="heading 4"/>
    <w:basedOn w:val="a0"/>
    <w:next w:val="a0"/>
    <w:link w:val="40"/>
    <w:uiPriority w:val="99"/>
    <w:qFormat/>
    <w:rsid w:val="000B5D3B"/>
    <w:pPr>
      <w:keepNext/>
      <w:tabs>
        <w:tab w:val="left" w:pos="0"/>
      </w:tabs>
      <w:spacing w:before="240" w:after="60"/>
      <w:ind w:firstLine="709"/>
      <w:outlineLvl w:val="3"/>
    </w:pPr>
    <w:rPr>
      <w:b/>
      <w:bCs/>
      <w:i/>
      <w:szCs w:val="28"/>
    </w:rPr>
  </w:style>
  <w:style w:type="paragraph" w:styleId="5">
    <w:name w:val="heading 5"/>
    <w:aliases w:val="Z_Заголовок 5"/>
    <w:basedOn w:val="a0"/>
    <w:next w:val="a0"/>
    <w:link w:val="50"/>
    <w:uiPriority w:val="99"/>
    <w:qFormat/>
    <w:rsid w:val="00DC6106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DC6106"/>
    <w:pPr>
      <w:tabs>
        <w:tab w:val="num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9"/>
    <w:qFormat/>
    <w:rsid w:val="00DC6106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8">
    <w:name w:val="heading 8"/>
    <w:basedOn w:val="a0"/>
    <w:next w:val="a0"/>
    <w:link w:val="80"/>
    <w:uiPriority w:val="99"/>
    <w:qFormat/>
    <w:rsid w:val="00DC6106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9"/>
    <w:qFormat/>
    <w:rsid w:val="00DC6106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9"/>
    <w:locked/>
    <w:rsid w:val="005E00C0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a1"/>
    <w:uiPriority w:val="99"/>
    <w:semiHidden/>
    <w:locked/>
    <w:rsid w:val="005E00C0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a1"/>
    <w:uiPriority w:val="99"/>
    <w:semiHidden/>
    <w:locked/>
    <w:rsid w:val="005E00C0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a1"/>
    <w:uiPriority w:val="99"/>
    <w:semiHidden/>
    <w:locked/>
    <w:rsid w:val="005E00C0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aliases w:val="Z_Заголовок 5 Знак"/>
    <w:basedOn w:val="a1"/>
    <w:link w:val="5"/>
    <w:uiPriority w:val="99"/>
    <w:locked/>
    <w:rsid w:val="00576BC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locked/>
    <w:rsid w:val="00576BC3"/>
    <w:rPr>
      <w:b/>
      <w:bCs/>
    </w:rPr>
  </w:style>
  <w:style w:type="character" w:customStyle="1" w:styleId="70">
    <w:name w:val="Заголовок 7 Знак"/>
    <w:basedOn w:val="a1"/>
    <w:link w:val="7"/>
    <w:uiPriority w:val="99"/>
    <w:locked/>
    <w:rsid w:val="00576BC3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locked/>
    <w:rsid w:val="00576BC3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576BC3"/>
    <w:rPr>
      <w:rFonts w:ascii="Arial" w:hAnsi="Arial" w:cs="Arial"/>
    </w:rPr>
  </w:style>
  <w:style w:type="character" w:customStyle="1" w:styleId="10">
    <w:name w:val="Заголовок 1 Знак"/>
    <w:basedOn w:val="a1"/>
    <w:link w:val="1"/>
    <w:uiPriority w:val="99"/>
    <w:locked/>
    <w:rsid w:val="00B346E7"/>
    <w:rPr>
      <w:rFonts w:cs="Arial"/>
      <w:b/>
      <w:bCs/>
      <w:caps/>
      <w:sz w:val="24"/>
      <w:szCs w:val="24"/>
      <w:lang w:val="ru-RU" w:eastAsia="ru-RU" w:bidi="ar-SA"/>
    </w:rPr>
  </w:style>
  <w:style w:type="character" w:customStyle="1" w:styleId="20">
    <w:name w:val="Заголовок 2 Знак"/>
    <w:basedOn w:val="a1"/>
    <w:link w:val="2"/>
    <w:uiPriority w:val="99"/>
    <w:semiHidden/>
    <w:locked/>
    <w:rsid w:val="00B346E7"/>
    <w:rPr>
      <w:rFonts w:cs="Times New Roman"/>
      <w:b/>
      <w:iCs/>
      <w:caps/>
      <w:sz w:val="24"/>
      <w:szCs w:val="24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9"/>
    <w:semiHidden/>
    <w:locked/>
    <w:rsid w:val="008016D5"/>
    <w:rPr>
      <w:rFonts w:cs="Times New Roman"/>
      <w:b/>
      <w:sz w:val="28"/>
      <w:szCs w:val="28"/>
      <w:lang w:val="ru-RU" w:eastAsia="ru-RU" w:bidi="ar-SA"/>
    </w:rPr>
  </w:style>
  <w:style w:type="character" w:customStyle="1" w:styleId="40">
    <w:name w:val="Заголовок 4 Знак"/>
    <w:basedOn w:val="a1"/>
    <w:link w:val="4"/>
    <w:uiPriority w:val="99"/>
    <w:semiHidden/>
    <w:locked/>
    <w:rsid w:val="000B5D3B"/>
    <w:rPr>
      <w:rFonts w:cs="Times New Roman"/>
      <w:b/>
      <w:bCs/>
      <w:i/>
      <w:sz w:val="28"/>
      <w:szCs w:val="28"/>
      <w:lang w:val="ru-RU" w:eastAsia="ru-RU" w:bidi="ar-SA"/>
    </w:rPr>
  </w:style>
  <w:style w:type="paragraph" w:styleId="a4">
    <w:name w:val="header"/>
    <w:aliases w:val="Верхний колонтитул 1"/>
    <w:basedOn w:val="a0"/>
    <w:link w:val="a5"/>
    <w:uiPriority w:val="99"/>
    <w:rsid w:val="00DC61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Верхний колонтитул 1 Знак"/>
    <w:basedOn w:val="a1"/>
    <w:link w:val="a4"/>
    <w:uiPriority w:val="99"/>
    <w:semiHidden/>
    <w:locked/>
    <w:rsid w:val="00576BC3"/>
    <w:rPr>
      <w:rFonts w:cs="Times New Roman"/>
      <w:sz w:val="24"/>
      <w:szCs w:val="24"/>
    </w:rPr>
  </w:style>
  <w:style w:type="paragraph" w:styleId="a6">
    <w:name w:val="footer"/>
    <w:basedOn w:val="a0"/>
    <w:link w:val="a7"/>
    <w:uiPriority w:val="99"/>
    <w:rsid w:val="00DC61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semiHidden/>
    <w:locked/>
    <w:rsid w:val="00576BC3"/>
    <w:rPr>
      <w:rFonts w:cs="Times New Roman"/>
      <w:sz w:val="24"/>
      <w:szCs w:val="24"/>
    </w:rPr>
  </w:style>
  <w:style w:type="character" w:styleId="a8">
    <w:name w:val="Hyperlink"/>
    <w:basedOn w:val="a1"/>
    <w:uiPriority w:val="99"/>
    <w:rsid w:val="00DC6106"/>
    <w:rPr>
      <w:rFonts w:cs="Times New Roman"/>
      <w:color w:val="0000FF"/>
      <w:u w:val="single"/>
    </w:rPr>
  </w:style>
  <w:style w:type="paragraph" w:styleId="a9">
    <w:name w:val="caption"/>
    <w:basedOn w:val="a0"/>
    <w:next w:val="a0"/>
    <w:uiPriority w:val="99"/>
    <w:qFormat/>
    <w:rsid w:val="00C26467"/>
    <w:pPr>
      <w:keepLines/>
      <w:suppressAutoHyphens/>
      <w:spacing w:before="180" w:after="120"/>
    </w:pPr>
    <w:rPr>
      <w:rFonts w:ascii="Arial" w:hAnsi="Arial"/>
      <w:i/>
      <w:kern w:val="18"/>
      <w:sz w:val="20"/>
      <w:szCs w:val="20"/>
    </w:rPr>
  </w:style>
  <w:style w:type="paragraph" w:customStyle="1" w:styleId="To">
    <w:name w:val="To"/>
    <w:basedOn w:val="a0"/>
    <w:uiPriority w:val="99"/>
    <w:rsid w:val="00DC6106"/>
    <w:rPr>
      <w:rFonts w:ascii="Arial CYR" w:hAnsi="Arial CYR"/>
      <w:sz w:val="36"/>
      <w:szCs w:val="20"/>
    </w:rPr>
  </w:style>
  <w:style w:type="paragraph" w:customStyle="1" w:styleId="ToCompany">
    <w:name w:val="ToCompany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ToFax">
    <w:name w:val="ToFax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From">
    <w:name w:val="From"/>
    <w:basedOn w:val="a0"/>
    <w:uiPriority w:val="99"/>
    <w:rsid w:val="00DC6106"/>
    <w:pPr>
      <w:spacing w:before="360"/>
    </w:pPr>
    <w:rPr>
      <w:rFonts w:ascii="Helv" w:hAnsi="Helv"/>
      <w:szCs w:val="20"/>
    </w:rPr>
  </w:style>
  <w:style w:type="paragraph" w:customStyle="1" w:styleId="FromCompany">
    <w:name w:val="FromCompany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FromFax">
    <w:name w:val="FromFax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Date1">
    <w:name w:val="Date1"/>
    <w:basedOn w:val="a0"/>
    <w:uiPriority w:val="99"/>
    <w:rsid w:val="00DC6106"/>
    <w:pPr>
      <w:spacing w:before="360"/>
    </w:pPr>
    <w:rPr>
      <w:rFonts w:ascii="Arial CYR" w:hAnsi="Arial CYR"/>
      <w:sz w:val="28"/>
      <w:szCs w:val="20"/>
    </w:rPr>
  </w:style>
  <w:style w:type="paragraph" w:customStyle="1" w:styleId="Pages">
    <w:name w:val="Pages"/>
    <w:basedOn w:val="a0"/>
    <w:uiPriority w:val="99"/>
    <w:rsid w:val="00DC6106"/>
    <w:rPr>
      <w:rFonts w:ascii="Arial CYR" w:hAnsi="Arial CYR"/>
      <w:sz w:val="28"/>
      <w:szCs w:val="20"/>
    </w:rPr>
  </w:style>
  <w:style w:type="paragraph" w:customStyle="1" w:styleId="ToPhone">
    <w:name w:val="ToPhone"/>
    <w:basedOn w:val="ToCompany"/>
    <w:uiPriority w:val="99"/>
    <w:rsid w:val="00DC6106"/>
  </w:style>
  <w:style w:type="character" w:styleId="aa">
    <w:name w:val="page number"/>
    <w:basedOn w:val="a1"/>
    <w:uiPriority w:val="99"/>
    <w:rsid w:val="00DC6106"/>
    <w:rPr>
      <w:rFonts w:cs="Times New Roman"/>
    </w:rPr>
  </w:style>
  <w:style w:type="paragraph" w:styleId="21">
    <w:name w:val="Body Text 2"/>
    <w:basedOn w:val="a0"/>
    <w:link w:val="22"/>
    <w:uiPriority w:val="99"/>
    <w:rsid w:val="00DC6106"/>
    <w:pPr>
      <w:keepLines/>
      <w:framePr w:w="5080" w:h="1418" w:hRule="exact" w:wrap="around" w:vAnchor="page" w:hAnchor="page" w:x="6022" w:y="2613" w:anchorLock="1"/>
      <w:spacing w:after="120"/>
      <w:jc w:val="right"/>
    </w:pPr>
    <w:rPr>
      <w:rFonts w:ascii="Courier New" w:hAnsi="Courier New"/>
      <w:szCs w:val="20"/>
    </w:rPr>
  </w:style>
  <w:style w:type="character" w:customStyle="1" w:styleId="22">
    <w:name w:val="Основной текст 2 Знак"/>
    <w:basedOn w:val="a1"/>
    <w:link w:val="21"/>
    <w:uiPriority w:val="99"/>
    <w:semiHidden/>
    <w:locked/>
    <w:rsid w:val="00576BC3"/>
    <w:rPr>
      <w:rFonts w:cs="Times New Roman"/>
      <w:sz w:val="24"/>
      <w:szCs w:val="24"/>
    </w:rPr>
  </w:style>
  <w:style w:type="paragraph" w:customStyle="1" w:styleId="a">
    <w:name w:val="Маркированный ДИ"/>
    <w:basedOn w:val="a0"/>
    <w:uiPriority w:val="99"/>
    <w:rsid w:val="00DC6106"/>
    <w:pPr>
      <w:numPr>
        <w:numId w:val="1"/>
      </w:numPr>
      <w:ind w:left="924" w:hanging="357"/>
    </w:pPr>
  </w:style>
  <w:style w:type="paragraph" w:styleId="ab">
    <w:name w:val="List Bullet"/>
    <w:basedOn w:val="a0"/>
    <w:autoRedefine/>
    <w:uiPriority w:val="99"/>
    <w:rsid w:val="00333A34"/>
    <w:pPr>
      <w:tabs>
        <w:tab w:val="num" w:pos="1080"/>
      </w:tabs>
      <w:spacing w:before="0"/>
      <w:ind w:left="1080" w:hanging="360"/>
    </w:pPr>
    <w:rPr>
      <w:rFonts w:eastAsia="MS Mincho"/>
      <w:szCs w:val="28"/>
    </w:rPr>
  </w:style>
  <w:style w:type="paragraph" w:styleId="11">
    <w:name w:val="toc 1"/>
    <w:basedOn w:val="a0"/>
    <w:next w:val="a0"/>
    <w:autoRedefine/>
    <w:uiPriority w:val="39"/>
    <w:rsid w:val="001D366C"/>
    <w:pPr>
      <w:tabs>
        <w:tab w:val="left" w:pos="480"/>
        <w:tab w:val="right" w:leader="dot" w:pos="9911"/>
      </w:tabs>
      <w:spacing w:after="120"/>
      <w:jc w:val="left"/>
    </w:pPr>
    <w:rPr>
      <w:b/>
      <w:bCs/>
      <w:caps/>
    </w:rPr>
  </w:style>
  <w:style w:type="paragraph" w:styleId="23">
    <w:name w:val="toc 2"/>
    <w:basedOn w:val="a0"/>
    <w:next w:val="a0"/>
    <w:autoRedefine/>
    <w:uiPriority w:val="39"/>
    <w:rsid w:val="0074579E"/>
    <w:pPr>
      <w:tabs>
        <w:tab w:val="left" w:pos="960"/>
        <w:tab w:val="right" w:leader="dot" w:pos="9900"/>
      </w:tabs>
      <w:spacing w:before="0" w:line="360" w:lineRule="auto"/>
      <w:jc w:val="left"/>
    </w:pPr>
    <w:rPr>
      <w:b/>
      <w:smallCaps/>
    </w:rPr>
  </w:style>
  <w:style w:type="paragraph" w:styleId="ac">
    <w:name w:val="Body Text"/>
    <w:basedOn w:val="a0"/>
    <w:link w:val="ad"/>
    <w:uiPriority w:val="99"/>
    <w:rsid w:val="008016D5"/>
    <w:pPr>
      <w:spacing w:line="360" w:lineRule="auto"/>
      <w:ind w:firstLine="709"/>
    </w:pPr>
    <w:rPr>
      <w:szCs w:val="20"/>
    </w:rPr>
  </w:style>
  <w:style w:type="character" w:customStyle="1" w:styleId="ad">
    <w:name w:val="Основной текст Знак"/>
    <w:basedOn w:val="a1"/>
    <w:link w:val="ac"/>
    <w:uiPriority w:val="99"/>
    <w:locked/>
    <w:rsid w:val="008016D5"/>
    <w:rPr>
      <w:rFonts w:cs="Times New Roman"/>
      <w:sz w:val="24"/>
      <w:lang w:val="ru-RU" w:eastAsia="ru-RU" w:bidi="ar-SA"/>
    </w:rPr>
  </w:style>
  <w:style w:type="paragraph" w:styleId="31">
    <w:name w:val="toc 3"/>
    <w:basedOn w:val="a0"/>
    <w:next w:val="a0"/>
    <w:autoRedefine/>
    <w:uiPriority w:val="39"/>
    <w:rsid w:val="001D366C"/>
    <w:pPr>
      <w:tabs>
        <w:tab w:val="right" w:leader="dot" w:pos="9911"/>
      </w:tabs>
      <w:spacing w:before="0"/>
      <w:jc w:val="left"/>
    </w:pPr>
    <w:rPr>
      <w:iCs/>
    </w:rPr>
  </w:style>
  <w:style w:type="paragraph" w:styleId="41">
    <w:name w:val="toc 4"/>
    <w:basedOn w:val="a0"/>
    <w:next w:val="a0"/>
    <w:autoRedefine/>
    <w:uiPriority w:val="99"/>
    <w:semiHidden/>
    <w:rsid w:val="00DC6106"/>
    <w:pPr>
      <w:spacing w:before="0"/>
      <w:ind w:left="720"/>
      <w:jc w:val="left"/>
    </w:pPr>
    <w:rPr>
      <w:szCs w:val="21"/>
    </w:rPr>
  </w:style>
  <w:style w:type="paragraph" w:styleId="51">
    <w:name w:val="toc 5"/>
    <w:basedOn w:val="a0"/>
    <w:next w:val="a0"/>
    <w:autoRedefine/>
    <w:uiPriority w:val="99"/>
    <w:semiHidden/>
    <w:rsid w:val="00DC6106"/>
    <w:pPr>
      <w:spacing w:before="0"/>
      <w:ind w:left="960"/>
      <w:jc w:val="left"/>
    </w:pPr>
    <w:rPr>
      <w:szCs w:val="21"/>
    </w:rPr>
  </w:style>
  <w:style w:type="paragraph" w:styleId="61">
    <w:name w:val="toc 6"/>
    <w:basedOn w:val="a0"/>
    <w:next w:val="a0"/>
    <w:autoRedefine/>
    <w:uiPriority w:val="99"/>
    <w:semiHidden/>
    <w:rsid w:val="00DC6106"/>
    <w:pPr>
      <w:spacing w:before="0"/>
      <w:ind w:left="1200"/>
      <w:jc w:val="left"/>
    </w:pPr>
    <w:rPr>
      <w:szCs w:val="21"/>
    </w:rPr>
  </w:style>
  <w:style w:type="paragraph" w:styleId="71">
    <w:name w:val="toc 7"/>
    <w:basedOn w:val="a0"/>
    <w:next w:val="a0"/>
    <w:autoRedefine/>
    <w:uiPriority w:val="99"/>
    <w:semiHidden/>
    <w:rsid w:val="00DC6106"/>
    <w:pPr>
      <w:spacing w:before="0"/>
      <w:ind w:left="1440"/>
      <w:jc w:val="left"/>
    </w:pPr>
    <w:rPr>
      <w:szCs w:val="21"/>
    </w:rPr>
  </w:style>
  <w:style w:type="paragraph" w:styleId="81">
    <w:name w:val="toc 8"/>
    <w:basedOn w:val="a0"/>
    <w:next w:val="a0"/>
    <w:autoRedefine/>
    <w:uiPriority w:val="99"/>
    <w:semiHidden/>
    <w:rsid w:val="00DC6106"/>
    <w:pPr>
      <w:spacing w:before="0"/>
      <w:ind w:left="1680"/>
      <w:jc w:val="left"/>
    </w:pPr>
    <w:rPr>
      <w:szCs w:val="21"/>
    </w:rPr>
  </w:style>
  <w:style w:type="paragraph" w:styleId="91">
    <w:name w:val="toc 9"/>
    <w:basedOn w:val="a0"/>
    <w:next w:val="a0"/>
    <w:autoRedefine/>
    <w:uiPriority w:val="99"/>
    <w:semiHidden/>
    <w:rsid w:val="00DC6106"/>
    <w:pPr>
      <w:spacing w:before="0"/>
      <w:ind w:left="1920"/>
      <w:jc w:val="left"/>
    </w:pPr>
    <w:rPr>
      <w:szCs w:val="21"/>
    </w:rPr>
  </w:style>
  <w:style w:type="paragraph" w:customStyle="1" w:styleId="ae">
    <w:name w:val="надпись"/>
    <w:basedOn w:val="a4"/>
    <w:uiPriority w:val="99"/>
    <w:rsid w:val="00DC6106"/>
    <w:pPr>
      <w:spacing w:before="0"/>
    </w:pPr>
    <w:rPr>
      <w:rFonts w:ascii="Arial" w:hAnsi="Arial"/>
      <w:sz w:val="16"/>
    </w:rPr>
  </w:style>
  <w:style w:type="paragraph" w:customStyle="1" w:styleId="-2">
    <w:name w:val="Верхний колонтитул-2"/>
    <w:basedOn w:val="a4"/>
    <w:uiPriority w:val="99"/>
    <w:rsid w:val="00DC6106"/>
    <w:pPr>
      <w:pBdr>
        <w:bottom w:val="double" w:sz="4" w:space="1" w:color="auto"/>
      </w:pBdr>
    </w:pPr>
    <w:rPr>
      <w:sz w:val="20"/>
    </w:rPr>
  </w:style>
  <w:style w:type="paragraph" w:customStyle="1" w:styleId="-20">
    <w:name w:val="Маркированный список-2"/>
    <w:basedOn w:val="ab"/>
    <w:uiPriority w:val="99"/>
    <w:rsid w:val="00DC6106"/>
    <w:pPr>
      <w:tabs>
        <w:tab w:val="clear" w:pos="1080"/>
        <w:tab w:val="num" w:pos="720"/>
      </w:tabs>
      <w:ind w:left="720"/>
    </w:pPr>
  </w:style>
  <w:style w:type="character" w:styleId="af">
    <w:name w:val="FollowedHyperlink"/>
    <w:basedOn w:val="a1"/>
    <w:uiPriority w:val="99"/>
    <w:rsid w:val="00DC6106"/>
    <w:rPr>
      <w:rFonts w:cs="Times New Roman"/>
      <w:color w:val="800080"/>
      <w:u w:val="single"/>
    </w:rPr>
  </w:style>
  <w:style w:type="paragraph" w:customStyle="1" w:styleId="24">
    <w:name w:val="Верхний колонтитул 2"/>
    <w:basedOn w:val="a4"/>
    <w:uiPriority w:val="99"/>
    <w:rsid w:val="00DC6106"/>
    <w:rPr>
      <w:color w:val="999999"/>
    </w:rPr>
  </w:style>
  <w:style w:type="paragraph" w:customStyle="1" w:styleId="parabasic">
    <w:name w:val="para:basic"/>
    <w:basedOn w:val="a0"/>
    <w:uiPriority w:val="99"/>
    <w:rsid w:val="00DC6106"/>
    <w:pPr>
      <w:spacing w:before="80" w:line="264" w:lineRule="auto"/>
      <w:ind w:left="2448" w:right="1440"/>
      <w:jc w:val="left"/>
    </w:pPr>
    <w:rPr>
      <w:sz w:val="20"/>
      <w:szCs w:val="20"/>
      <w:lang w:val="en-US"/>
    </w:rPr>
  </w:style>
  <w:style w:type="paragraph" w:customStyle="1" w:styleId="figuremedium">
    <w:name w:val="figure:medium"/>
    <w:basedOn w:val="parabasic"/>
    <w:uiPriority w:val="99"/>
    <w:rsid w:val="00DC6106"/>
    <w:pPr>
      <w:spacing w:line="240" w:lineRule="auto"/>
      <w:jc w:val="center"/>
    </w:pPr>
  </w:style>
  <w:style w:type="paragraph" w:customStyle="1" w:styleId="osboxin1">
    <w:name w:val="o:sbox:in1"/>
    <w:basedOn w:val="parabasic"/>
    <w:uiPriority w:val="99"/>
    <w:rsid w:val="00DC6106"/>
    <w:pPr>
      <w:numPr>
        <w:numId w:val="2"/>
      </w:numPr>
    </w:pPr>
  </w:style>
  <w:style w:type="paragraph" w:customStyle="1" w:styleId="tabletextcell">
    <w:name w:val="table:textcell"/>
    <w:basedOn w:val="a0"/>
    <w:uiPriority w:val="99"/>
    <w:rsid w:val="00DC6106"/>
    <w:pPr>
      <w:spacing w:before="29" w:after="29"/>
      <w:jc w:val="left"/>
    </w:pPr>
    <w:rPr>
      <w:sz w:val="18"/>
      <w:szCs w:val="20"/>
      <w:lang w:val="en-US"/>
    </w:rPr>
  </w:style>
  <w:style w:type="paragraph" w:customStyle="1" w:styleId="af0">
    <w:name w:val="Таблица:ячейки"/>
    <w:basedOn w:val="a0"/>
    <w:uiPriority w:val="99"/>
    <w:rsid w:val="00DC6106"/>
    <w:pPr>
      <w:tabs>
        <w:tab w:val="left" w:pos="1504"/>
      </w:tabs>
      <w:jc w:val="left"/>
    </w:pPr>
    <w:rPr>
      <w:sz w:val="20"/>
    </w:rPr>
  </w:style>
  <w:style w:type="paragraph" w:customStyle="1" w:styleId="af1">
    <w:name w:val="Таблица"/>
    <w:basedOn w:val="a0"/>
    <w:uiPriority w:val="99"/>
    <w:rsid w:val="00DC6106"/>
    <w:pPr>
      <w:spacing w:before="0"/>
    </w:pPr>
    <w:rPr>
      <w:sz w:val="26"/>
      <w:szCs w:val="20"/>
    </w:rPr>
  </w:style>
  <w:style w:type="paragraph" w:styleId="af2">
    <w:name w:val="Plain Text"/>
    <w:basedOn w:val="a0"/>
    <w:link w:val="af3"/>
    <w:uiPriority w:val="99"/>
    <w:rsid w:val="00DC6106"/>
    <w:rPr>
      <w:sz w:val="20"/>
      <w:szCs w:val="20"/>
    </w:rPr>
  </w:style>
  <w:style w:type="character" w:customStyle="1" w:styleId="af3">
    <w:name w:val="Текст Знак"/>
    <w:basedOn w:val="a1"/>
    <w:link w:val="af2"/>
    <w:uiPriority w:val="99"/>
    <w:semiHidden/>
    <w:locked/>
    <w:rsid w:val="00576BC3"/>
    <w:rPr>
      <w:rFonts w:ascii="Courier New" w:hAnsi="Courier New" w:cs="Courier New"/>
      <w:sz w:val="20"/>
      <w:szCs w:val="20"/>
    </w:rPr>
  </w:style>
  <w:style w:type="paragraph" w:styleId="af4">
    <w:name w:val="footnote text"/>
    <w:basedOn w:val="a0"/>
    <w:link w:val="af5"/>
    <w:uiPriority w:val="99"/>
    <w:semiHidden/>
    <w:rsid w:val="00DC6106"/>
    <w:pPr>
      <w:spacing w:before="0"/>
      <w:jc w:val="left"/>
    </w:pPr>
    <w:rPr>
      <w:rFonts w:ascii="Arial" w:hAnsi="Arial" w:cs="Arial"/>
      <w:sz w:val="20"/>
      <w:szCs w:val="20"/>
    </w:rPr>
  </w:style>
  <w:style w:type="character" w:customStyle="1" w:styleId="af5">
    <w:name w:val="Текст сноски Знак"/>
    <w:basedOn w:val="a1"/>
    <w:link w:val="af4"/>
    <w:uiPriority w:val="99"/>
    <w:semiHidden/>
    <w:locked/>
    <w:rsid w:val="00576BC3"/>
    <w:rPr>
      <w:rFonts w:cs="Times New Roman"/>
      <w:sz w:val="20"/>
      <w:szCs w:val="20"/>
    </w:rPr>
  </w:style>
  <w:style w:type="character" w:styleId="af6">
    <w:name w:val="footnote reference"/>
    <w:basedOn w:val="a1"/>
    <w:uiPriority w:val="99"/>
    <w:semiHidden/>
    <w:rsid w:val="00DC6106"/>
    <w:rPr>
      <w:rFonts w:cs="Times New Roman"/>
      <w:vertAlign w:val="superscript"/>
    </w:rPr>
  </w:style>
  <w:style w:type="paragraph" w:styleId="32">
    <w:name w:val="Body Text 3"/>
    <w:basedOn w:val="a0"/>
    <w:link w:val="33"/>
    <w:uiPriority w:val="99"/>
    <w:rsid w:val="00DC6106"/>
    <w:pPr>
      <w:jc w:val="left"/>
    </w:pPr>
  </w:style>
  <w:style w:type="character" w:customStyle="1" w:styleId="33">
    <w:name w:val="Основной текст 3 Знак"/>
    <w:basedOn w:val="a1"/>
    <w:link w:val="32"/>
    <w:uiPriority w:val="99"/>
    <w:semiHidden/>
    <w:locked/>
    <w:rsid w:val="00576BC3"/>
    <w:rPr>
      <w:rFonts w:cs="Times New Roman"/>
      <w:sz w:val="16"/>
      <w:szCs w:val="16"/>
    </w:rPr>
  </w:style>
  <w:style w:type="paragraph" w:customStyle="1" w:styleId="xl25">
    <w:name w:val="xl25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26">
    <w:name w:val="xl26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</w:style>
  <w:style w:type="paragraph" w:customStyle="1" w:styleId="xl27">
    <w:name w:val="xl27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28">
    <w:name w:val="xl28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29">
    <w:name w:val="xl29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0">
    <w:name w:val="xl30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31">
    <w:name w:val="xl31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CYR" w:hAnsi="Arial CYR" w:cs="Arial CYR"/>
    </w:rPr>
  </w:style>
  <w:style w:type="paragraph" w:customStyle="1" w:styleId="xl32">
    <w:name w:val="xl32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3">
    <w:name w:val="xl33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</w:style>
  <w:style w:type="paragraph" w:customStyle="1" w:styleId="xl34">
    <w:name w:val="xl34"/>
    <w:basedOn w:val="a0"/>
    <w:uiPriority w:val="99"/>
    <w:rsid w:val="00DC61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CYR" w:hAnsi="Arial CYR" w:cs="Arial CYR"/>
    </w:rPr>
  </w:style>
  <w:style w:type="paragraph" w:customStyle="1" w:styleId="xl35">
    <w:name w:val="xl35"/>
    <w:basedOn w:val="a0"/>
    <w:uiPriority w:val="99"/>
    <w:rsid w:val="00DC61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xl36">
    <w:name w:val="xl36"/>
    <w:basedOn w:val="a0"/>
    <w:uiPriority w:val="99"/>
    <w:rsid w:val="00DC610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CYR" w:hAnsi="Arial CYR" w:cs="Arial CYR"/>
      <w:b/>
      <w:bCs/>
    </w:rPr>
  </w:style>
  <w:style w:type="paragraph" w:customStyle="1" w:styleId="af7">
    <w:name w:val="ТИТУЛЬНЫЙ"/>
    <w:basedOn w:val="a0"/>
    <w:uiPriority w:val="99"/>
    <w:rsid w:val="00DC6106"/>
    <w:pPr>
      <w:spacing w:before="0"/>
      <w:jc w:val="left"/>
    </w:pPr>
  </w:style>
  <w:style w:type="paragraph" w:styleId="af8">
    <w:name w:val="Document Map"/>
    <w:basedOn w:val="a0"/>
    <w:link w:val="af9"/>
    <w:uiPriority w:val="99"/>
    <w:semiHidden/>
    <w:rsid w:val="00DC6106"/>
    <w:pPr>
      <w:shd w:val="clear" w:color="auto" w:fill="000080"/>
    </w:pPr>
    <w:rPr>
      <w:rFonts w:ascii="Tahoma" w:hAnsi="Tahoma" w:cs="Tahoma"/>
    </w:rPr>
  </w:style>
  <w:style w:type="character" w:customStyle="1" w:styleId="af9">
    <w:name w:val="Схема документа Знак"/>
    <w:basedOn w:val="a1"/>
    <w:link w:val="af8"/>
    <w:uiPriority w:val="99"/>
    <w:semiHidden/>
    <w:locked/>
    <w:rsid w:val="00576BC3"/>
    <w:rPr>
      <w:rFonts w:cs="Times New Roman"/>
      <w:sz w:val="2"/>
    </w:rPr>
  </w:style>
  <w:style w:type="paragraph" w:styleId="afa">
    <w:name w:val="Normal (Web)"/>
    <w:basedOn w:val="a0"/>
    <w:uiPriority w:val="99"/>
    <w:rsid w:val="00DC6106"/>
    <w:pPr>
      <w:spacing w:before="100" w:beforeAutospacing="1" w:after="100" w:afterAutospacing="1"/>
      <w:jc w:val="left"/>
    </w:pPr>
  </w:style>
  <w:style w:type="character" w:customStyle="1" w:styleId="Header1Char">
    <w:name w:val="Header.Верхний колонтитул 1 Char"/>
    <w:basedOn w:val="a1"/>
    <w:uiPriority w:val="99"/>
    <w:rsid w:val="00DC6106"/>
    <w:rPr>
      <w:rFonts w:cs="Times New Roman"/>
      <w:sz w:val="24"/>
      <w:szCs w:val="24"/>
      <w:lang w:val="ru-RU" w:eastAsia="ru-RU" w:bidi="ar-SA"/>
    </w:rPr>
  </w:style>
  <w:style w:type="character" w:customStyle="1" w:styleId="Char">
    <w:name w:val="надпись Char"/>
    <w:basedOn w:val="Header1Char"/>
    <w:uiPriority w:val="99"/>
    <w:rsid w:val="00DC6106"/>
    <w:rPr>
      <w:rFonts w:ascii="Arial" w:hAnsi="Arial" w:cs="Times New Roman"/>
      <w:sz w:val="24"/>
      <w:szCs w:val="24"/>
      <w:lang w:val="ru-RU" w:eastAsia="ru-RU" w:bidi="ar-SA"/>
    </w:rPr>
  </w:style>
  <w:style w:type="character" w:styleId="afb">
    <w:name w:val="Strong"/>
    <w:basedOn w:val="a1"/>
    <w:uiPriority w:val="99"/>
    <w:qFormat/>
    <w:rsid w:val="00333A34"/>
    <w:rPr>
      <w:rFonts w:cs="Times New Roman"/>
      <w:b/>
      <w:bCs/>
    </w:rPr>
  </w:style>
  <w:style w:type="paragraph" w:styleId="afc">
    <w:name w:val="Title"/>
    <w:basedOn w:val="a0"/>
    <w:link w:val="afd"/>
    <w:uiPriority w:val="99"/>
    <w:qFormat/>
    <w:rsid w:val="00A84807"/>
    <w:pPr>
      <w:spacing w:before="40" w:after="40"/>
      <w:ind w:right="424"/>
      <w:jc w:val="center"/>
      <w:outlineLvl w:val="0"/>
    </w:pPr>
    <w:rPr>
      <w:b/>
      <w:bCs/>
      <w:sz w:val="32"/>
      <w:szCs w:val="32"/>
    </w:rPr>
  </w:style>
  <w:style w:type="character" w:customStyle="1" w:styleId="afd">
    <w:name w:val="Название Знак"/>
    <w:basedOn w:val="a1"/>
    <w:link w:val="afc"/>
    <w:uiPriority w:val="99"/>
    <w:locked/>
    <w:rsid w:val="00576BC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WW-2">
    <w:name w:val="WW-Основной текст с отступом 2"/>
    <w:basedOn w:val="a0"/>
    <w:uiPriority w:val="99"/>
    <w:rsid w:val="00A84807"/>
    <w:pPr>
      <w:spacing w:before="0" w:line="360" w:lineRule="auto"/>
      <w:ind w:firstLine="567"/>
    </w:pPr>
    <w:rPr>
      <w:szCs w:val="20"/>
    </w:rPr>
  </w:style>
  <w:style w:type="character" w:styleId="afe">
    <w:name w:val="annotation reference"/>
    <w:basedOn w:val="a1"/>
    <w:uiPriority w:val="99"/>
    <w:semiHidden/>
    <w:rsid w:val="00BC379B"/>
    <w:rPr>
      <w:rFonts w:cs="Times New Roman"/>
      <w:sz w:val="16"/>
      <w:szCs w:val="16"/>
    </w:rPr>
  </w:style>
  <w:style w:type="paragraph" w:styleId="aff">
    <w:name w:val="annotation text"/>
    <w:basedOn w:val="a0"/>
    <w:link w:val="aff0"/>
    <w:uiPriority w:val="99"/>
    <w:semiHidden/>
    <w:rsid w:val="00BC379B"/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locked/>
    <w:rsid w:val="00576BC3"/>
    <w:rPr>
      <w:rFonts w:cs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rsid w:val="00BC379B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locked/>
    <w:rsid w:val="00576BC3"/>
    <w:rPr>
      <w:rFonts w:cs="Times New Roman"/>
      <w:b/>
      <w:bCs/>
      <w:sz w:val="20"/>
      <w:szCs w:val="20"/>
    </w:rPr>
  </w:style>
  <w:style w:type="paragraph" w:styleId="aff3">
    <w:name w:val="Balloon Text"/>
    <w:basedOn w:val="a0"/>
    <w:link w:val="aff4"/>
    <w:uiPriority w:val="99"/>
    <w:semiHidden/>
    <w:rsid w:val="00BC379B"/>
    <w:rPr>
      <w:rFonts w:ascii="Tahoma" w:hAnsi="Tahoma" w:cs="Tahoma"/>
      <w:sz w:val="16"/>
      <w:szCs w:val="16"/>
    </w:rPr>
  </w:style>
  <w:style w:type="character" w:customStyle="1" w:styleId="aff4">
    <w:name w:val="Текст выноски Знак"/>
    <w:basedOn w:val="a1"/>
    <w:link w:val="aff3"/>
    <w:uiPriority w:val="99"/>
    <w:semiHidden/>
    <w:locked/>
    <w:rsid w:val="00576BC3"/>
    <w:rPr>
      <w:rFonts w:cs="Times New Roman"/>
      <w:sz w:val="2"/>
    </w:rPr>
  </w:style>
  <w:style w:type="paragraph" w:styleId="aff5">
    <w:name w:val="Body Text Indent"/>
    <w:basedOn w:val="a0"/>
    <w:link w:val="aff6"/>
    <w:uiPriority w:val="99"/>
    <w:rsid w:val="005A33B9"/>
    <w:pPr>
      <w:spacing w:after="120"/>
      <w:ind w:left="283"/>
    </w:pPr>
  </w:style>
  <w:style w:type="character" w:customStyle="1" w:styleId="aff6">
    <w:name w:val="Основной текст с отступом Знак"/>
    <w:basedOn w:val="a1"/>
    <w:link w:val="aff5"/>
    <w:uiPriority w:val="99"/>
    <w:locked/>
    <w:rsid w:val="005A33B9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023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5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zaripov.000\Application%20Data\Microsoft\&#1064;&#1072;&#1073;&#1083;&#1086;&#1085;&#1099;\&#1058;&#1050;&#1055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3DB68-EE06-4556-BD26-08A22801C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ТКП</Template>
  <TotalTime>20873</TotalTime>
  <Pages>53</Pages>
  <Words>4973</Words>
  <Characters>38833</Characters>
  <Application>Microsoft Office Word</Application>
  <DocSecurity>0</DocSecurity>
  <Lines>323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>ЗАО "Технолинк"</Company>
  <LinksUpToDate>false</LinksUpToDate>
  <CharactersWithSpaces>43719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>Система автоматизированного управления воздухокомпрессорным отделением</dc:subject>
  <dc:creator>Зарипов</dc:creator>
  <cp:keywords>ПТК</cp:keywords>
  <cp:lastModifiedBy>Артемий</cp:lastModifiedBy>
  <cp:revision>159</cp:revision>
  <cp:lastPrinted>2010-10-05T07:25:00Z</cp:lastPrinted>
  <dcterms:created xsi:type="dcterms:W3CDTF">2014-01-24T23:56:00Z</dcterms:created>
  <dcterms:modified xsi:type="dcterms:W3CDTF">2014-03-06T10:37:00Z</dcterms:modified>
</cp:coreProperties>
</file>